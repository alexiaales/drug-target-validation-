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429"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92125E" w:rsidTr="0092125E">
        <w:tc>
          <w:tcPr>
            <w:tcW w:w="9350" w:type="dxa"/>
            <w:gridSpan w:val="5"/>
            <w:vAlign w:val="center"/>
          </w:tcPr>
          <w:p w:rsidR="0092125E" w:rsidRPr="0092125E" w:rsidRDefault="007A1061" w:rsidP="00E6265C">
            <w:pPr>
              <w:pStyle w:val="Title"/>
            </w:pPr>
            <w:sdt>
              <w:sdtPr>
                <w:alias w:val="Title"/>
                <w:tag w:val=""/>
                <w:id w:val="2016188051"/>
                <w:placeholder>
                  <w:docPart w:val="8D6E859673EB43BD81866C0DAC40FB4A"/>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6C2CAB">
                  <w:rPr>
                    <w:lang w:val="en-GB"/>
                  </w:rPr>
                  <w:t>Machine learning</w:t>
                </w:r>
              </w:sdtContent>
            </w:sdt>
          </w:p>
        </w:tc>
      </w:tr>
      <w:tr w:rsidR="0092125E" w:rsidRPr="0092125E" w:rsidTr="0092125E">
        <w:trPr>
          <w:trHeight w:val="144"/>
        </w:trPr>
        <w:tc>
          <w:tcPr>
            <w:tcW w:w="1440" w:type="dxa"/>
            <w:shd w:val="clear" w:color="auto" w:fill="auto"/>
          </w:tcPr>
          <w:p w:rsidR="0092125E" w:rsidRPr="0092125E" w:rsidRDefault="0092125E" w:rsidP="0092125E">
            <w:pPr>
              <w:spacing w:before="0" w:after="0"/>
              <w:rPr>
                <w:sz w:val="10"/>
                <w:szCs w:val="10"/>
              </w:rPr>
            </w:pPr>
          </w:p>
        </w:tc>
        <w:tc>
          <w:tcPr>
            <w:tcW w:w="6840" w:type="dxa"/>
            <w:gridSpan w:val="3"/>
            <w:shd w:val="clear" w:color="auto" w:fill="F0CDA1" w:themeFill="accent1"/>
            <w:vAlign w:val="center"/>
          </w:tcPr>
          <w:p w:rsidR="0092125E" w:rsidRPr="0092125E" w:rsidRDefault="0092125E" w:rsidP="0092125E">
            <w:pPr>
              <w:spacing w:before="0" w:after="0"/>
              <w:rPr>
                <w:sz w:val="10"/>
                <w:szCs w:val="10"/>
              </w:rPr>
            </w:pPr>
          </w:p>
        </w:tc>
        <w:tc>
          <w:tcPr>
            <w:tcW w:w="1070" w:type="dxa"/>
            <w:shd w:val="clear" w:color="auto" w:fill="auto"/>
          </w:tcPr>
          <w:p w:rsidR="0092125E" w:rsidRPr="0092125E" w:rsidRDefault="0092125E" w:rsidP="0092125E">
            <w:pPr>
              <w:spacing w:before="0" w:after="0"/>
              <w:rPr>
                <w:sz w:val="10"/>
                <w:szCs w:val="10"/>
              </w:rPr>
            </w:pPr>
          </w:p>
        </w:tc>
      </w:tr>
      <w:tr w:rsidR="0092125E" w:rsidTr="0092125E">
        <w:tc>
          <w:tcPr>
            <w:tcW w:w="9350" w:type="dxa"/>
            <w:gridSpan w:val="5"/>
            <w:vAlign w:val="center"/>
          </w:tcPr>
          <w:p w:rsidR="0092125E" w:rsidRPr="00D83966" w:rsidRDefault="007A1061" w:rsidP="00E6265C">
            <w:pPr>
              <w:pStyle w:val="Title"/>
            </w:pPr>
            <w:sdt>
              <w:sdtPr>
                <w:alias w:val="Title 2"/>
                <w:tag w:val=""/>
                <w:id w:val="-1692516626"/>
                <w:placeholder>
                  <w:docPart w:val="5373A414E0384C5E820DCB3A4E9B4D93"/>
                </w:placeholde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leChar"/>
                  <w:b w:val="0"/>
                </w:rPr>
              </w:sdtEndPr>
              <w:sdtContent>
                <w:r w:rsidR="00E6265C">
                  <w:t>MATRIX</w:t>
                </w:r>
              </w:sdtContent>
            </w:sdt>
          </w:p>
        </w:tc>
      </w:tr>
      <w:tr w:rsidR="0092125E" w:rsidTr="00D83966">
        <w:trPr>
          <w:trHeight w:val="1368"/>
        </w:trPr>
        <w:tc>
          <w:tcPr>
            <w:tcW w:w="2340" w:type="dxa"/>
            <w:gridSpan w:val="2"/>
          </w:tcPr>
          <w:p w:rsidR="0092125E" w:rsidRDefault="0092125E" w:rsidP="001E1E58"/>
        </w:tc>
        <w:tc>
          <w:tcPr>
            <w:tcW w:w="4590" w:type="dxa"/>
            <w:shd w:val="clear" w:color="auto" w:fill="F0CDA1" w:themeFill="accent1"/>
            <w:vAlign w:val="center"/>
          </w:tcPr>
          <w:sdt>
            <w:sdtPr>
              <w:alias w:val="Subtitle"/>
              <w:tag w:val=""/>
              <w:id w:val="1073854703"/>
              <w:placeholder>
                <w:docPart w:val="07171EF132F448F0813E2754CCC785B3"/>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rsidR="0092125E" w:rsidRPr="0092125E" w:rsidRDefault="006C2CAB" w:rsidP="00E6265C">
                <w:pPr>
                  <w:pStyle w:val="Subtitle"/>
                </w:pPr>
                <w:r>
                  <w:rPr>
                    <w:lang w:val="en-GB"/>
                  </w:rPr>
                  <w:t>for potential  insecticide gene targets in the gut</w:t>
                </w:r>
              </w:p>
            </w:sdtContent>
          </w:sdt>
        </w:tc>
        <w:tc>
          <w:tcPr>
            <w:tcW w:w="2420" w:type="dxa"/>
            <w:gridSpan w:val="2"/>
          </w:tcPr>
          <w:p w:rsidR="0092125E" w:rsidRDefault="0092125E" w:rsidP="001E1E58"/>
        </w:tc>
      </w:tr>
    </w:tbl>
    <w:p w:rsidR="00066DE2" w:rsidRPr="00066DE2" w:rsidRDefault="001A5429" w:rsidP="0092125E">
      <w:r>
        <w:t xml:space="preserve"> </w:t>
      </w:r>
    </w:p>
    <w:p w:rsidR="00066DE2" w:rsidRPr="00066DE2" w:rsidRDefault="00066DE2" w:rsidP="00066DE2">
      <w:pPr>
        <w:sectPr w:rsidR="00066DE2" w:rsidRPr="00066DE2" w:rsidSect="0092125E">
          <w:headerReference w:type="default" r:id="rId11"/>
          <w:headerReference w:type="first" r:id="rId12"/>
          <w:footerReference w:type="first" r:id="rId13"/>
          <w:pgSz w:w="12240" w:h="15840" w:code="1"/>
          <w:pgMar w:top="6480" w:right="1440" w:bottom="720" w:left="1440" w:header="288" w:footer="288" w:gutter="0"/>
          <w:cols w:space="708"/>
          <w:docGrid w:linePitch="360"/>
        </w:sectPr>
      </w:pPr>
    </w:p>
    <w:p w:rsidR="00E6265C" w:rsidRDefault="00E6265C" w:rsidP="00E6265C">
      <w:pPr>
        <w:pStyle w:val="TOCHeading"/>
      </w:pPr>
    </w:p>
    <w:p w:rsidR="001E1E58" w:rsidRPr="0003123C" w:rsidRDefault="00E5426E" w:rsidP="0003123C">
      <w:pPr>
        <w:pStyle w:val="Heading1"/>
      </w:pPr>
      <w:r>
        <w:t xml:space="preserve">algorith Description </w:t>
      </w:r>
    </w:p>
    <w:p w:rsidR="009F1073" w:rsidRDefault="009F1073" w:rsidP="009F1073">
      <w:pPr>
        <w:pStyle w:val="Heading2"/>
        <w:rPr>
          <w:rFonts w:asciiTheme="minorHAnsi" w:hAnsiTheme="minorHAnsi"/>
          <w:b w:val="0"/>
          <w:bCs/>
          <w:color w:val="595959" w:themeColor="text1" w:themeTint="A6"/>
          <w:sz w:val="24"/>
          <w:szCs w:val="22"/>
        </w:rPr>
      </w:pPr>
      <w:r>
        <w:rPr>
          <w:b w:val="0"/>
          <w:bCs/>
        </w:rPr>
        <w:t>Intoduction</w:t>
      </w:r>
    </w:p>
    <w:p w:rsidR="009F1073" w:rsidRDefault="009F1073" w:rsidP="0003123C"/>
    <w:p w:rsidR="0003123C" w:rsidRDefault="009F1073" w:rsidP="0003123C">
      <w:r>
        <w:t>T</w:t>
      </w:r>
      <w:r w:rsidR="00E5426E">
        <w:t>his study aims to present a novel way of analyzing genomic data and classifying the out coming genes as favorable potential gene targets</w:t>
      </w:r>
      <w:r w:rsidR="000B453A">
        <w:t xml:space="preserve"> for insecticide use </w:t>
      </w:r>
      <w:r w:rsidR="00E5426E">
        <w:t xml:space="preserve"> or poor ones .</w:t>
      </w:r>
      <w:r>
        <w:t>I</w:t>
      </w:r>
      <w:r w:rsidR="00E5426E">
        <w:t xml:space="preserve">n </w:t>
      </w:r>
      <w:r>
        <w:t>order</w:t>
      </w:r>
      <w:r w:rsidR="00E5426E">
        <w:t xml:space="preserve"> to perform such a task a pipeline was created which </w:t>
      </w:r>
      <w:r>
        <w:t xml:space="preserve">functions </w:t>
      </w:r>
      <w:r w:rsidR="00E5426E">
        <w:t>in the following way .</w:t>
      </w:r>
    </w:p>
    <w:p w:rsidR="009F1073" w:rsidRDefault="009F1073" w:rsidP="0003123C"/>
    <w:p w:rsidR="009F1073" w:rsidRDefault="009F1073" w:rsidP="009F1073">
      <w:pPr>
        <w:pStyle w:val="Heading2"/>
        <w:rPr>
          <w:rFonts w:asciiTheme="minorHAnsi" w:hAnsiTheme="minorHAnsi"/>
          <w:b w:val="0"/>
          <w:bCs/>
          <w:color w:val="595959" w:themeColor="text1" w:themeTint="A6"/>
          <w:sz w:val="24"/>
          <w:szCs w:val="22"/>
        </w:rPr>
      </w:pPr>
      <w:r>
        <w:rPr>
          <w:b w:val="0"/>
          <w:bCs/>
        </w:rPr>
        <w:t xml:space="preserve">Training and model selection </w:t>
      </w:r>
    </w:p>
    <w:p w:rsidR="009F1073" w:rsidRPr="00FE409F" w:rsidRDefault="009F1073" w:rsidP="0003123C">
      <w:pPr>
        <w:rPr>
          <w:sz w:val="37"/>
        </w:rPr>
      </w:pPr>
    </w:p>
    <w:p w:rsidR="00E5426E" w:rsidRDefault="00E5426E" w:rsidP="0003123C">
      <w:r>
        <w:t xml:space="preserve">Initially we have to </w:t>
      </w:r>
      <w:r w:rsidR="00563CEF">
        <w:t>provide</w:t>
      </w:r>
      <w:r>
        <w:t xml:space="preserve"> our algorithm a set o</w:t>
      </w:r>
      <w:r w:rsidR="00563CEF">
        <w:t>f</w:t>
      </w:r>
      <w:r>
        <w:t xml:space="preserve"> genes which will be our training set . The training set we give the algorithm will actually be the data based upon which our algorithm will ‘learn’ and recognize which characteristics</w:t>
      </w:r>
      <w:r w:rsidR="009F1073">
        <w:t xml:space="preserve"> or combination of characteristics </w:t>
      </w:r>
      <w:r>
        <w:t xml:space="preserve"> of the genes </w:t>
      </w:r>
      <w:r w:rsidR="009F1073">
        <w:t>classifies them</w:t>
      </w:r>
      <w:r>
        <w:t xml:space="preserve"> as a good or a bad potential </w:t>
      </w:r>
      <w:r w:rsidR="009F1073">
        <w:t xml:space="preserve">gene </w:t>
      </w:r>
      <w:r>
        <w:t>target</w:t>
      </w:r>
      <w:r w:rsidR="009F1073">
        <w:t>s</w:t>
      </w:r>
      <w:r>
        <w:t xml:space="preserve"> .</w:t>
      </w:r>
      <w:r w:rsidR="00563CEF">
        <w:t>So for example in our dataset we used the expression levels in the gut and the carcass, whether this gene was reported lethal in</w:t>
      </w:r>
      <w:r w:rsidR="009F1073">
        <w:t xml:space="preserve"> </w:t>
      </w:r>
      <w:r w:rsidR="009F1073" w:rsidRPr="009F1073">
        <w:rPr>
          <w:i/>
        </w:rPr>
        <w:t>Drosophila M</w:t>
      </w:r>
      <w:r w:rsidR="00563CEF" w:rsidRPr="009F1073">
        <w:rPr>
          <w:i/>
        </w:rPr>
        <w:t>elanogaster</w:t>
      </w:r>
      <w:r w:rsidR="00563CEF">
        <w:t xml:space="preserve"> or</w:t>
      </w:r>
      <w:r w:rsidR="009F1073">
        <w:t xml:space="preserve"> </w:t>
      </w:r>
      <w:r w:rsidR="009F1073" w:rsidRPr="009F1073">
        <w:rPr>
          <w:i/>
        </w:rPr>
        <w:t>Tribolium Cast</w:t>
      </w:r>
      <w:r w:rsidR="00563CEF" w:rsidRPr="009F1073">
        <w:rPr>
          <w:i/>
        </w:rPr>
        <w:t>aneum</w:t>
      </w:r>
      <w:r w:rsidR="00563CEF">
        <w:t xml:space="preserve"> ,how many orthologues and paralogues it</w:t>
      </w:r>
      <w:r w:rsidR="009F1073">
        <w:t xml:space="preserve"> has</w:t>
      </w:r>
      <w:r w:rsidR="00563CEF">
        <w:t xml:space="preserve">, its </w:t>
      </w:r>
      <w:r w:rsidR="009F1073">
        <w:t>existence</w:t>
      </w:r>
      <w:r w:rsidR="00563CEF">
        <w:t xml:space="preserve"> in the human genome etc. We gather as much information as possible for every gene hopping that within these variables lies the characteristics of what qualifies a gene as a good or a bad potential target . It must be mentioned that the training phase of the algorithm is a very </w:t>
      </w:r>
      <w:r w:rsidR="009F1073">
        <w:t>crucial</w:t>
      </w:r>
      <w:r w:rsidR="00563CEF">
        <w:t xml:space="preserve"> one . If you teach your classifier to recognize some characteristics as good ones while they are not that will </w:t>
      </w:r>
      <w:r w:rsidR="009F1073">
        <w:t xml:space="preserve">affect the </w:t>
      </w:r>
      <w:r w:rsidR="00563CEF">
        <w:t xml:space="preserve">final output . So the training set must and should be </w:t>
      </w:r>
      <w:r w:rsidR="009F1073">
        <w:t>carefully</w:t>
      </w:r>
      <w:r w:rsidR="00563CEF">
        <w:t xml:space="preserve"> chosen so that we get as </w:t>
      </w:r>
      <w:r w:rsidR="009F1073">
        <w:t xml:space="preserve">precise as possible results </w:t>
      </w:r>
      <w:r w:rsidR="00563CEF">
        <w:t xml:space="preserve">. The </w:t>
      </w:r>
      <w:r w:rsidR="009F1073">
        <w:t>existing</w:t>
      </w:r>
      <w:r w:rsidR="00563CEF">
        <w:t xml:space="preserve"> </w:t>
      </w:r>
      <w:r w:rsidR="009F1073">
        <w:t>scarcity</w:t>
      </w:r>
      <w:r w:rsidR="00563CEF">
        <w:t xml:space="preserve"> of examples of good potential gene target for pesticide use in the gut didn’t make this whole </w:t>
      </w:r>
      <w:r w:rsidR="009F1073">
        <w:t xml:space="preserve">task easy . </w:t>
      </w:r>
    </w:p>
    <w:p w:rsidR="009F1073" w:rsidRPr="00B64B00" w:rsidRDefault="00B64B00" w:rsidP="0003123C">
      <w:pPr>
        <w:rPr>
          <w:color w:val="FF0000"/>
        </w:rPr>
      </w:pPr>
      <w:r>
        <w:rPr>
          <w:color w:val="FF0000"/>
        </w:rPr>
        <w:t>*</w:t>
      </w:r>
      <w:r w:rsidRPr="00B64B00">
        <w:rPr>
          <w:color w:val="FF0000"/>
        </w:rPr>
        <w:t>The training file provided here is an example ,DO NOT use this training set to train your data</w:t>
      </w:r>
    </w:p>
    <w:p w:rsidR="009F1073" w:rsidRDefault="009F1073" w:rsidP="0003123C"/>
    <w:p w:rsidR="009F1073" w:rsidRDefault="009F1073" w:rsidP="0003123C"/>
    <w:p w:rsidR="009F1073" w:rsidRDefault="009F1073" w:rsidP="0003123C"/>
    <w:p w:rsidR="009F1073" w:rsidRDefault="009F1073" w:rsidP="0003123C"/>
    <w:p w:rsidR="009D37B1" w:rsidRDefault="009D37B1" w:rsidP="0003123C"/>
    <w:p w:rsidR="009D37B1" w:rsidRDefault="009D37B1" w:rsidP="0003123C"/>
    <w:p w:rsidR="009D37B1" w:rsidRDefault="009F1073" w:rsidP="0003123C">
      <w:r>
        <w:t xml:space="preserve">Once given our algorithm </w:t>
      </w:r>
      <w:r w:rsidR="000B453A">
        <w:t>the</w:t>
      </w:r>
      <w:r>
        <w:t xml:space="preserve"> training dat</w:t>
      </w:r>
      <w:r w:rsidR="000B453A">
        <w:t>a the process is the following . This specific a</w:t>
      </w:r>
      <w:r>
        <w:t>lgorithm aims to classify as mention</w:t>
      </w:r>
      <w:r w:rsidR="000B453A">
        <w:t xml:space="preserve">ed </w:t>
      </w:r>
      <w:r>
        <w:t xml:space="preserve"> before the genes into two separate categories .In order to achieve</w:t>
      </w:r>
      <w:r w:rsidR="000B453A">
        <w:t xml:space="preserve"> this therefore we must use some</w:t>
      </w:r>
      <w:r>
        <w:t xml:space="preserve"> classification models .</w:t>
      </w:r>
      <w:r w:rsidR="004659D6" w:rsidRPr="004659D6">
        <w:t xml:space="preserve"> In machine learning</w:t>
      </w:r>
      <w:r w:rsidR="004659D6">
        <w:t> </w:t>
      </w:r>
      <w:r w:rsidR="004659D6" w:rsidRPr="004659D6">
        <w:t xml:space="preserve">classification is the problem of identifying to which of a set of categories (sub-populations) a new observation belongs, </w:t>
      </w:r>
      <w:r w:rsidR="004659D6">
        <w:t xml:space="preserve">here for example if the tested gene could work efficiently as an insecticide , based on the </w:t>
      </w:r>
      <w:r w:rsidR="004659D6" w:rsidRPr="004659D6">
        <w:t>training set of data containing observations whose category membership is known.</w:t>
      </w:r>
      <w:r w:rsidR="004659D6">
        <w:t xml:space="preserve"> With that being said our pipeline provides some of the most commonly used classifiers in RNA-seq analyses .</w:t>
      </w:r>
    </w:p>
    <w:p w:rsidR="00B62979" w:rsidRDefault="00B62979" w:rsidP="006C2CAB">
      <w:pPr>
        <w:pStyle w:val="ListNumber"/>
        <w:numPr>
          <w:ilvl w:val="0"/>
          <w:numId w:val="0"/>
        </w:numPr>
        <w:ind w:left="340" w:hanging="340"/>
      </w:pPr>
    </w:p>
    <w:p w:rsidR="006C2CAB" w:rsidRPr="0003123C" w:rsidRDefault="006C2CAB" w:rsidP="006C2CAB">
      <w:pPr>
        <w:pStyle w:val="ListNumber"/>
        <w:numPr>
          <w:ilvl w:val="0"/>
          <w:numId w:val="0"/>
        </w:numPr>
        <w:ind w:left="340" w:hanging="340"/>
      </w:pPr>
    </w:p>
    <w:p w:rsidR="000B453A" w:rsidRDefault="000B453A" w:rsidP="000B453A">
      <w:pPr>
        <w:rPr>
          <w:lang w:val="en-GB"/>
        </w:rPr>
      </w:pPr>
      <w:r>
        <w:t xml:space="preserve">How however should can we choose between the which one is the most performing out of these algorithms ? This is the part were we perform a </w:t>
      </w:r>
      <w:r w:rsidRPr="000B453A">
        <w:rPr>
          <w:b/>
        </w:rPr>
        <w:t>Kfold cross validation</w:t>
      </w:r>
      <w:r>
        <w:t xml:space="preserve"> .</w:t>
      </w:r>
      <w:r w:rsidRPr="000B453A">
        <w:rPr>
          <w:rFonts w:eastAsiaTheme="minorEastAsia" w:hAnsi="Segoe UI"/>
          <w:color w:val="000000" w:themeColor="text1"/>
          <w:kern w:val="24"/>
          <w:sz w:val="22"/>
          <w:lang w:val="en-GB" w:eastAsia="en-GB"/>
        </w:rPr>
        <w:t xml:space="preserve"> </w:t>
      </w:r>
      <w:r w:rsidRPr="000B453A">
        <w:rPr>
          <w:lang w:val="en-GB"/>
        </w:rPr>
        <w:t>The k-fold cross validation technique is designed to give an accurate estimate of the true error without wasting too much data. In </w:t>
      </w:r>
      <w:r w:rsidRPr="000B453A">
        <w:rPr>
          <w:i/>
          <w:iCs/>
          <w:lang w:val="en-GB"/>
        </w:rPr>
        <w:t>k</w:t>
      </w:r>
      <w:r w:rsidRPr="000B453A">
        <w:rPr>
          <w:lang w:val="en-GB"/>
        </w:rPr>
        <w:t>-fold cross validation the original training set is partitioned into </w:t>
      </w:r>
      <w:r w:rsidRPr="000B453A">
        <w:rPr>
          <w:i/>
          <w:iCs/>
          <w:lang w:val="en-GB"/>
        </w:rPr>
        <w:t>k </w:t>
      </w:r>
      <w:r w:rsidRPr="000B453A">
        <w:rPr>
          <w:lang w:val="en-GB"/>
        </w:rPr>
        <w:t>subsets (folds) of size </w:t>
      </w:r>
      <w:r w:rsidRPr="000B453A">
        <w:rPr>
          <w:i/>
          <w:iCs/>
          <w:lang w:val="en-GB"/>
        </w:rPr>
        <w:t>m/k </w:t>
      </w:r>
      <w:r w:rsidRPr="000B453A">
        <w:rPr>
          <w:lang w:val="en-GB"/>
        </w:rPr>
        <w:t>(for simplicity, assume that </w:t>
      </w:r>
      <w:r w:rsidRPr="000B453A">
        <w:rPr>
          <w:i/>
          <w:iCs/>
          <w:lang w:val="en-GB"/>
        </w:rPr>
        <w:t>m/k </w:t>
      </w:r>
      <w:r w:rsidRPr="000B453A">
        <w:rPr>
          <w:lang w:val="en-GB"/>
        </w:rPr>
        <w:t>is an integer). For each fold, the algorithm is trained on the union of the other folds and then the error of its output is estimated using the fold. Finally, the average of all these errors is the estimation of the true error.</w:t>
      </w:r>
    </w:p>
    <w:p w:rsidR="00B62979" w:rsidRDefault="00B62979" w:rsidP="000B453A">
      <w:pPr>
        <w:rPr>
          <w:lang w:val="en-GB"/>
        </w:rPr>
      </w:pPr>
    </w:p>
    <w:p w:rsidR="00B62979" w:rsidRDefault="00B62979" w:rsidP="000B453A">
      <w:pPr>
        <w:rPr>
          <w:lang w:val="en-GB"/>
        </w:rPr>
      </w:pPr>
    </w:p>
    <w:p w:rsidR="000B453A" w:rsidRDefault="009D37B1" w:rsidP="000B453A">
      <w:pPr>
        <w:rPr>
          <w:lang w:val="en-GB"/>
        </w:rPr>
      </w:pPr>
      <w:r w:rsidRPr="009D37B1">
        <w:rPr>
          <w:noProof/>
          <w:lang w:val="en-GB" w:eastAsia="en-GB"/>
        </w:rPr>
        <w:drawing>
          <wp:anchor distT="0" distB="0" distL="114300" distR="114300" simplePos="0" relativeHeight="251658240" behindDoc="1" locked="0" layoutInCell="1" allowOverlap="1" wp14:anchorId="0F0CDDE5" wp14:editId="7BA96677">
            <wp:simplePos x="0" y="0"/>
            <wp:positionH relativeFrom="column">
              <wp:posOffset>1584960</wp:posOffset>
            </wp:positionH>
            <wp:positionV relativeFrom="paragraph">
              <wp:posOffset>24765</wp:posOffset>
            </wp:positionV>
            <wp:extent cx="2784475" cy="1710690"/>
            <wp:effectExtent l="76200" t="76200" r="130175" b="137160"/>
            <wp:wrapTight wrapText="bothSides">
              <wp:wrapPolygon edited="0">
                <wp:start x="-296" y="-962"/>
                <wp:lineTo x="-591" y="-722"/>
                <wp:lineTo x="-591" y="22129"/>
                <wp:lineTo x="-296" y="23091"/>
                <wp:lineTo x="22166" y="23091"/>
                <wp:lineTo x="22462" y="22370"/>
                <wp:lineTo x="22462" y="3127"/>
                <wp:lineTo x="22166" y="-481"/>
                <wp:lineTo x="22166" y="-962"/>
                <wp:lineTo x="-296" y="-962"/>
              </wp:wrapPolygon>
            </wp:wrapTight>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4475" cy="1710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0B453A" w:rsidRDefault="000B453A" w:rsidP="000B453A">
      <w:pPr>
        <w:rPr>
          <w:lang w:val="en-GB"/>
        </w:rPr>
      </w:pPr>
    </w:p>
    <w:p w:rsidR="000B453A" w:rsidRDefault="000B453A" w:rsidP="000B453A">
      <w:pPr>
        <w:rPr>
          <w:lang w:val="en-GB"/>
        </w:rPr>
      </w:pPr>
    </w:p>
    <w:p w:rsidR="000B453A" w:rsidRDefault="000B453A" w:rsidP="000B453A">
      <w:pPr>
        <w:rPr>
          <w:lang w:val="en-GB"/>
        </w:rPr>
      </w:pPr>
    </w:p>
    <w:p w:rsidR="000B453A" w:rsidRDefault="000B453A" w:rsidP="000B453A">
      <w:pPr>
        <w:rPr>
          <w:lang w:val="en-GB"/>
        </w:rPr>
      </w:pPr>
    </w:p>
    <w:p w:rsidR="000B453A" w:rsidRDefault="000B453A" w:rsidP="000B453A">
      <w:pPr>
        <w:rPr>
          <w:lang w:val="en-GB"/>
        </w:rPr>
      </w:pPr>
    </w:p>
    <w:p w:rsidR="00B62979" w:rsidRDefault="00B62979" w:rsidP="000B453A">
      <w:pPr>
        <w:rPr>
          <w:lang w:val="en-GB"/>
        </w:rPr>
      </w:pPr>
    </w:p>
    <w:p w:rsidR="000B453A" w:rsidRDefault="000B453A" w:rsidP="000B453A">
      <w:pPr>
        <w:rPr>
          <w:lang w:val="en-GB"/>
        </w:rPr>
      </w:pPr>
    </w:p>
    <w:p w:rsidR="000B453A" w:rsidRDefault="000B453A" w:rsidP="000B453A">
      <w:pPr>
        <w:rPr>
          <w:lang w:val="en-GB"/>
        </w:rPr>
      </w:pPr>
    </w:p>
    <w:p w:rsidR="009D37B1" w:rsidRDefault="000B453A" w:rsidP="000B453A">
      <w:pPr>
        <w:rPr>
          <w:lang w:val="en-GB"/>
        </w:rPr>
      </w:pPr>
      <w:r>
        <w:rPr>
          <w:lang w:val="en-GB"/>
        </w:rPr>
        <w:lastRenderedPageBreak/>
        <w:t xml:space="preserve"> As pictured bellow kfold cross validation actually gives us the mean estimation of one algorithms accuracy</w:t>
      </w:r>
      <w:r w:rsidRPr="000B453A">
        <w:rPr>
          <w:lang w:val="en-GB"/>
        </w:rPr>
        <w:t>.</w:t>
      </w:r>
      <w:r w:rsidR="009D37B1">
        <w:rPr>
          <w:lang w:val="en-GB"/>
        </w:rPr>
        <w:t xml:space="preserve"> So for example</w:t>
      </w:r>
      <w:r w:rsidR="00FE409F">
        <w:rPr>
          <w:lang w:val="en-GB"/>
        </w:rPr>
        <w:t xml:space="preserve"> as seen </w:t>
      </w:r>
      <w:r w:rsidR="009D37B1">
        <w:rPr>
          <w:lang w:val="en-GB"/>
        </w:rPr>
        <w:t xml:space="preserve"> below </w:t>
      </w:r>
      <w:r w:rsidR="00FE409F">
        <w:rPr>
          <w:lang w:val="en-GB"/>
        </w:rPr>
        <w:t xml:space="preserve"> </w:t>
      </w:r>
      <w:r w:rsidR="009D37B1">
        <w:rPr>
          <w:lang w:val="en-GB"/>
        </w:rPr>
        <w:t xml:space="preserve">based on the training data we provided our algorithm ,when classified with knn our data was </w:t>
      </w:r>
      <w:r w:rsidR="00FE409F">
        <w:rPr>
          <w:lang w:val="en-GB"/>
        </w:rPr>
        <w:t>classified correctly 100</w:t>
      </w:r>
      <w:r w:rsidR="009D37B1">
        <w:rPr>
          <w:lang w:val="en-GB"/>
        </w:rPr>
        <w:t xml:space="preserve"> % of the times </w:t>
      </w:r>
      <w:r w:rsidR="00FE409F">
        <w:rPr>
          <w:lang w:val="en-GB"/>
        </w:rPr>
        <w:t xml:space="preserve">which means that all the genes in the test set where predicted correctly </w:t>
      </w:r>
      <w:r w:rsidR="009D37B1">
        <w:rPr>
          <w:lang w:val="en-GB"/>
        </w:rPr>
        <w:t xml:space="preserve">while with svm </w:t>
      </w:r>
      <w:r w:rsidR="00FE409F">
        <w:rPr>
          <w:lang w:val="en-GB"/>
        </w:rPr>
        <w:t xml:space="preserve">99,46 % of the times </w:t>
      </w:r>
      <w:r w:rsidR="009D37B1">
        <w:rPr>
          <w:lang w:val="en-GB"/>
        </w:rPr>
        <w:t xml:space="preserve">. </w:t>
      </w:r>
    </w:p>
    <w:p w:rsidR="009D37B1" w:rsidRDefault="009D37B1" w:rsidP="000B453A">
      <w:pPr>
        <w:rPr>
          <w:lang w:val="en-GB"/>
        </w:rPr>
      </w:pPr>
    </w:p>
    <w:p w:rsidR="009D37B1" w:rsidRDefault="009D37B1" w:rsidP="000B453A">
      <w:pPr>
        <w:rPr>
          <w:lang w:val="en-GB"/>
        </w:rPr>
      </w:pPr>
      <w:r>
        <w:rPr>
          <w:noProof/>
          <w:lang w:val="en-GB" w:eastAsia="en-GB"/>
        </w:rPr>
        <w:drawing>
          <wp:anchor distT="0" distB="0" distL="114300" distR="114300" simplePos="0" relativeHeight="251659264" behindDoc="1" locked="0" layoutInCell="1" allowOverlap="1">
            <wp:simplePos x="0" y="0"/>
            <wp:positionH relativeFrom="column">
              <wp:posOffset>1239982</wp:posOffset>
            </wp:positionH>
            <wp:positionV relativeFrom="paragraph">
              <wp:posOffset>19511</wp:posOffset>
            </wp:positionV>
            <wp:extent cx="3540125" cy="2473325"/>
            <wp:effectExtent l="76200" t="76200" r="136525" b="136525"/>
            <wp:wrapTight wrapText="bothSides">
              <wp:wrapPolygon edited="0">
                <wp:start x="-232" y="-665"/>
                <wp:lineTo x="-465" y="-499"/>
                <wp:lineTo x="-465" y="21960"/>
                <wp:lineTo x="-232" y="22626"/>
                <wp:lineTo x="22084" y="22626"/>
                <wp:lineTo x="22317" y="20962"/>
                <wp:lineTo x="22317" y="2163"/>
                <wp:lineTo x="22084" y="-333"/>
                <wp:lineTo x="22084" y="-665"/>
                <wp:lineTo x="-232" y="-665"/>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0125" cy="247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D37B1" w:rsidRDefault="009D37B1" w:rsidP="000B453A">
      <w:pPr>
        <w:rPr>
          <w:lang w:val="en-GB"/>
        </w:rPr>
      </w:pPr>
    </w:p>
    <w:p w:rsidR="009D37B1" w:rsidRDefault="009D37B1" w:rsidP="000B453A">
      <w:pPr>
        <w:rPr>
          <w:lang w:val="en-GB"/>
        </w:rPr>
      </w:pPr>
    </w:p>
    <w:p w:rsidR="009D37B1" w:rsidRDefault="009D37B1" w:rsidP="000B453A">
      <w:pPr>
        <w:rPr>
          <w:lang w:val="en-GB"/>
        </w:rPr>
      </w:pPr>
    </w:p>
    <w:p w:rsidR="009D37B1" w:rsidRDefault="009D37B1" w:rsidP="000B453A">
      <w:pPr>
        <w:rPr>
          <w:lang w:val="en-GB"/>
        </w:rPr>
      </w:pPr>
    </w:p>
    <w:p w:rsidR="009D37B1" w:rsidRDefault="009D37B1" w:rsidP="000B453A">
      <w:pPr>
        <w:rPr>
          <w:lang w:val="en-GB"/>
        </w:rPr>
      </w:pPr>
    </w:p>
    <w:p w:rsidR="009D37B1" w:rsidRDefault="009D37B1" w:rsidP="000B453A">
      <w:pPr>
        <w:rPr>
          <w:lang w:val="en-GB"/>
        </w:rPr>
      </w:pPr>
    </w:p>
    <w:p w:rsidR="009D37B1" w:rsidRDefault="009D37B1" w:rsidP="000B453A">
      <w:pPr>
        <w:rPr>
          <w:lang w:val="en-GB"/>
        </w:rPr>
      </w:pPr>
    </w:p>
    <w:p w:rsidR="009D37B1" w:rsidRDefault="009D37B1" w:rsidP="000B453A">
      <w:pPr>
        <w:rPr>
          <w:lang w:val="en-GB"/>
        </w:rPr>
      </w:pPr>
    </w:p>
    <w:p w:rsidR="009D37B1" w:rsidRDefault="009D37B1" w:rsidP="000B453A">
      <w:pPr>
        <w:rPr>
          <w:lang w:val="en-GB"/>
        </w:rPr>
      </w:pPr>
    </w:p>
    <w:p w:rsidR="009D37B1" w:rsidRDefault="009D37B1" w:rsidP="000B453A">
      <w:pPr>
        <w:rPr>
          <w:lang w:val="en-GB"/>
        </w:rPr>
      </w:pPr>
      <w:r>
        <w:rPr>
          <w:lang w:val="en-GB"/>
        </w:rPr>
        <w:t xml:space="preserve">Based on the given accuracies of the existing classification models the user is called to </w:t>
      </w:r>
      <w:r w:rsidR="00FE409F">
        <w:rPr>
          <w:lang w:val="en-GB"/>
        </w:rPr>
        <w:t>decide</w:t>
      </w:r>
      <w:r>
        <w:rPr>
          <w:lang w:val="en-GB"/>
        </w:rPr>
        <w:t xml:space="preserve"> with which ones will be chosen to classify the genomic data . If however someone prefers to use all the classification models and later on cross-</w:t>
      </w:r>
      <w:r w:rsidR="00FE409F">
        <w:rPr>
          <w:lang w:val="en-GB"/>
        </w:rPr>
        <w:t>alidade</w:t>
      </w:r>
      <w:r>
        <w:rPr>
          <w:lang w:val="en-GB"/>
        </w:rPr>
        <w:t xml:space="preserve"> the results</w:t>
      </w:r>
      <w:r w:rsidR="00FE409F">
        <w:rPr>
          <w:lang w:val="en-GB"/>
        </w:rPr>
        <w:t xml:space="preserve"> they were given </w:t>
      </w:r>
      <w:r>
        <w:rPr>
          <w:lang w:val="en-GB"/>
        </w:rPr>
        <w:t xml:space="preserve"> this opti</w:t>
      </w:r>
      <w:r w:rsidR="006C2CAB">
        <w:rPr>
          <w:lang w:val="en-GB"/>
        </w:rPr>
        <w:t xml:space="preserve">on is available just by typing 11 </w:t>
      </w:r>
      <w:r>
        <w:rPr>
          <w:lang w:val="en-GB"/>
        </w:rPr>
        <w:t>as mentioned bellow .</w:t>
      </w:r>
    </w:p>
    <w:p w:rsidR="0003123C" w:rsidRPr="00B62979" w:rsidRDefault="006C2CAB" w:rsidP="00B62979">
      <w:pPr>
        <w:jc w:val="center"/>
        <w:rPr>
          <w:lang w:val="en-GB"/>
        </w:rPr>
        <w:sectPr w:rsidR="0003123C" w:rsidRPr="00B62979" w:rsidSect="0092125E">
          <w:headerReference w:type="default" r:id="rId16"/>
          <w:footerReference w:type="default" r:id="rId17"/>
          <w:headerReference w:type="first" r:id="rId18"/>
          <w:footerReference w:type="first" r:id="rId19"/>
          <w:pgSz w:w="12240" w:h="15840" w:code="1"/>
          <w:pgMar w:top="2160" w:right="1080" w:bottom="720" w:left="1080" w:header="648" w:footer="432" w:gutter="0"/>
          <w:cols w:space="708"/>
          <w:docGrid w:linePitch="360"/>
        </w:sectPr>
      </w:pPr>
      <w:r w:rsidRPr="006C2CAB">
        <w:rPr>
          <w:noProof/>
          <w:lang w:val="en-GB" w:eastAsia="en-GB"/>
        </w:rPr>
        <w:drawing>
          <wp:inline distT="0" distB="0" distL="0" distR="0">
            <wp:extent cx="3644369" cy="2583726"/>
            <wp:effectExtent l="76200" t="76200" r="127635" b="140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4369" cy="25837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E409F" w:rsidRDefault="00FE409F" w:rsidP="00BA31C4">
      <w:pPr>
        <w:rPr>
          <w:rStyle w:val="Bold"/>
        </w:rPr>
      </w:pPr>
    </w:p>
    <w:p w:rsidR="00FE409F" w:rsidRDefault="00FE409F" w:rsidP="00FE409F">
      <w:pPr>
        <w:pStyle w:val="Heading2"/>
        <w:rPr>
          <w:rFonts w:asciiTheme="minorHAnsi" w:hAnsiTheme="minorHAnsi"/>
          <w:b w:val="0"/>
          <w:bCs/>
          <w:color w:val="595959" w:themeColor="text1" w:themeTint="A6"/>
          <w:sz w:val="24"/>
          <w:szCs w:val="22"/>
        </w:rPr>
      </w:pPr>
      <w:r>
        <w:rPr>
          <w:b w:val="0"/>
          <w:bCs/>
        </w:rPr>
        <w:t xml:space="preserve">Results and discussion </w:t>
      </w:r>
    </w:p>
    <w:p w:rsidR="00FE409F" w:rsidRDefault="00FE409F" w:rsidP="00BA31C4">
      <w:pPr>
        <w:rPr>
          <w:rStyle w:val="Bold"/>
        </w:rPr>
      </w:pPr>
    </w:p>
    <w:p w:rsidR="00BA31C4" w:rsidRDefault="00BA31C4" w:rsidP="00BA31C4">
      <w:r>
        <w:rPr>
          <w:rStyle w:val="Bold"/>
        </w:rPr>
        <w:t xml:space="preserve"> </w:t>
      </w:r>
      <w:r w:rsidR="00FE409F">
        <w:t xml:space="preserve">Based on the classifier of your choice the classification will take </w:t>
      </w:r>
      <w:r w:rsidR="004659D6">
        <w:t>p</w:t>
      </w:r>
      <w:r w:rsidR="00FE409F">
        <w:t>lace . Wit</w:t>
      </w:r>
      <w:r w:rsidR="004659D6">
        <w:t>h</w:t>
      </w:r>
      <w:r w:rsidR="00FE409F">
        <w:t xml:space="preserve"> that being said all of the genes provided as input will be classified and characterized as good or bad potential </w:t>
      </w:r>
      <w:r w:rsidR="004659D6">
        <w:t>targets</w:t>
      </w:r>
      <w:r w:rsidR="00FE409F">
        <w:t xml:space="preserve"> based on what our algorithm was </w:t>
      </w:r>
      <w:r w:rsidR="004659D6">
        <w:t>taught</w:t>
      </w:r>
      <w:r w:rsidR="00FE409F">
        <w:t xml:space="preserve"> on the train</w:t>
      </w:r>
      <w:r w:rsidR="004659D6">
        <w:t>in</w:t>
      </w:r>
      <w:r w:rsidR="00FE409F">
        <w:t>g phase . As</w:t>
      </w:r>
      <w:r w:rsidR="004659D6">
        <w:t xml:space="preserve"> </w:t>
      </w:r>
      <w:r w:rsidR="00FE409F">
        <w:t xml:space="preserve"> out</w:t>
      </w:r>
      <w:r w:rsidR="004659D6">
        <w:t>p</w:t>
      </w:r>
      <w:r w:rsidR="00FE409F">
        <w:t xml:space="preserve">ut an excel file </w:t>
      </w:r>
      <w:r w:rsidR="001F3969">
        <w:t xml:space="preserve">(or four excel files if you chose to undergo the full analysis with all of the classifiers ) </w:t>
      </w:r>
      <w:r w:rsidR="00FE409F">
        <w:t xml:space="preserve">will be created </w:t>
      </w:r>
      <w:r w:rsidR="004659D6">
        <w:t xml:space="preserve">in your working directory </w:t>
      </w:r>
      <w:r w:rsidR="00FE409F">
        <w:t>with the following format</w:t>
      </w:r>
      <w:r w:rsidR="004659D6">
        <w:t xml:space="preserve"> (one column with the name of the gene you are testing and one other with its classification )</w:t>
      </w:r>
      <w:r w:rsidR="00FE409F">
        <w:t xml:space="preserve"> :</w:t>
      </w:r>
    </w:p>
    <w:p w:rsidR="00B62979" w:rsidRDefault="00B62979" w:rsidP="004659D6"/>
    <w:p w:rsidR="00B62979" w:rsidRDefault="00B62979" w:rsidP="004659D6"/>
    <w:p w:rsidR="00E929E5" w:rsidRPr="00B62979" w:rsidRDefault="004659D6" w:rsidP="004659D6">
      <w:r>
        <w:rPr>
          <w:noProof/>
          <w:lang w:val="en-GB" w:eastAsia="en-GB"/>
        </w:rPr>
        <w:drawing>
          <wp:anchor distT="0" distB="0" distL="114300" distR="114300" simplePos="0" relativeHeight="251661312" behindDoc="1" locked="0" layoutInCell="1" allowOverlap="1" wp14:anchorId="6EB33DC7" wp14:editId="6D55E1A5">
            <wp:simplePos x="0" y="0"/>
            <wp:positionH relativeFrom="column">
              <wp:posOffset>976630</wp:posOffset>
            </wp:positionH>
            <wp:positionV relativeFrom="paragraph">
              <wp:posOffset>288925</wp:posOffset>
            </wp:positionV>
            <wp:extent cx="3891915" cy="2540000"/>
            <wp:effectExtent l="76200" t="76200" r="127635" b="12700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91915" cy="254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E929E5" w:rsidRPr="006C2CAB" w:rsidRDefault="00E929E5" w:rsidP="004659D6">
      <w:pPr>
        <w:rPr>
          <w:lang w:val="en-GB"/>
        </w:rPr>
      </w:pPr>
    </w:p>
    <w:p w:rsidR="00E929E5" w:rsidRDefault="00E929E5" w:rsidP="004659D6"/>
    <w:p w:rsidR="00200178" w:rsidRDefault="00200178" w:rsidP="004659D6"/>
    <w:p w:rsidR="00200178" w:rsidRDefault="00200178" w:rsidP="004659D6"/>
    <w:p w:rsidR="00200178" w:rsidRDefault="00200178" w:rsidP="004659D6"/>
    <w:p w:rsidR="00E929E5" w:rsidRDefault="00E929E5" w:rsidP="004659D6"/>
    <w:p w:rsidR="00E929E5" w:rsidRDefault="00E929E5" w:rsidP="004659D6"/>
    <w:p w:rsidR="00E929E5" w:rsidRDefault="00E929E5" w:rsidP="004659D6"/>
    <w:p w:rsidR="00E929E5" w:rsidRDefault="00E929E5" w:rsidP="004659D6"/>
    <w:p w:rsidR="00200178" w:rsidRDefault="00200178" w:rsidP="004659D6"/>
    <w:p w:rsidR="00200178" w:rsidRDefault="00200178" w:rsidP="004659D6"/>
    <w:p w:rsidR="00200178" w:rsidRDefault="00200178" w:rsidP="004659D6">
      <w:bookmarkStart w:id="0" w:name="_GoBack"/>
      <w:bookmarkEnd w:id="0"/>
    </w:p>
    <w:p w:rsidR="00BA31C4" w:rsidRDefault="004659D6" w:rsidP="004659D6">
      <w:r>
        <w:t xml:space="preserve">All the script was performed in python 3.6 (older or new versions of python do not guarantee the function of the script ). The script is compatible  both on  windows and linux (ubuntu) . The classification algorithms were used </w:t>
      </w:r>
      <w:r w:rsidR="00E32BE9">
        <w:t xml:space="preserve">by sckinit-learn . </w:t>
      </w:r>
    </w:p>
    <w:p w:rsidR="00E929E5" w:rsidRDefault="00E929E5" w:rsidP="004659D6"/>
    <w:p w:rsidR="00E929E5" w:rsidRDefault="00E929E5" w:rsidP="004659D6">
      <w:pPr>
        <w:rPr>
          <w:rStyle w:val="Strong"/>
        </w:rPr>
      </w:pPr>
    </w:p>
    <w:p w:rsidR="00BA31C4" w:rsidRDefault="00E32BE9" w:rsidP="00BA31C4">
      <w:pPr>
        <w:pStyle w:val="ListBullet"/>
      </w:pPr>
      <w:r>
        <w:rPr>
          <w:rStyle w:val="Bold"/>
        </w:rPr>
        <w:t>Your output is only as good as our training data :</w:t>
      </w:r>
      <w:r w:rsidR="00BA31C4" w:rsidRPr="00BA31C4">
        <w:rPr>
          <w:rStyle w:val="Bold"/>
        </w:rPr>
        <w:t xml:space="preserve"> </w:t>
      </w:r>
      <w:r>
        <w:t xml:space="preserve">if the training data we provided is not representative of what consists of a good potential insecticide then our results will not be representative either </w:t>
      </w:r>
    </w:p>
    <w:p w:rsidR="00E929E5" w:rsidRDefault="00E32BE9" w:rsidP="00E929E5">
      <w:pPr>
        <w:pStyle w:val="ListBullet"/>
      </w:pPr>
      <w:r>
        <w:rPr>
          <w:rStyle w:val="Bold"/>
        </w:rPr>
        <w:t>Variable limitation:</w:t>
      </w:r>
      <w:r>
        <w:t xml:space="preserve"> in our script we analyzed from 10 to 17 parameters (depending on the dataset ) with the potential ability to include more . No one guarantees that there is any correlation between these parameters or their combination  and  whether they can predict successfully the use of this gene as an insecticide .As much information however we have the most likely we are to include the required information for that prediction . So when someone intents to use this script if the option of more vs little information arrises it would be wise to go with the first option </w:t>
      </w:r>
    </w:p>
    <w:p w:rsidR="00E929E5" w:rsidRPr="00E929E5" w:rsidRDefault="00E929E5" w:rsidP="00E929E5">
      <w:pPr>
        <w:pStyle w:val="ListBullet"/>
        <w:rPr>
          <w:rStyle w:val="Strong"/>
          <w:b w:val="0"/>
          <w:bCs w:val="0"/>
        </w:rPr>
        <w:sectPr w:rsidR="00E929E5" w:rsidRPr="00E929E5" w:rsidSect="00E929E5">
          <w:headerReference w:type="default" r:id="rId22"/>
          <w:pgSz w:w="12240" w:h="15840" w:code="1"/>
          <w:pgMar w:top="2160" w:right="1077" w:bottom="720" w:left="1077" w:header="646" w:footer="431" w:gutter="0"/>
          <w:cols w:space="708"/>
          <w:docGrid w:linePitch="360"/>
        </w:sectPr>
      </w:pPr>
      <w:r>
        <w:rPr>
          <w:rStyle w:val="Bold"/>
          <w:lang w:val="en-GB"/>
        </w:rPr>
        <w:t xml:space="preserve">Format compatibly </w:t>
      </w:r>
      <w:r>
        <w:rPr>
          <w:rStyle w:val="Bold"/>
        </w:rPr>
        <w:t xml:space="preserve"> :</w:t>
      </w:r>
      <w:r w:rsidRPr="00BA31C4">
        <w:rPr>
          <w:rStyle w:val="Bold"/>
        </w:rPr>
        <w:t xml:space="preserve"> </w:t>
      </w:r>
      <w:r>
        <w:t>before running the script please do make sure that your training data has the exact same fields as the data you aim to classify . You will be unable to run the classifiers if your training data has more or less variables than your data of interest .</w:t>
      </w:r>
    </w:p>
    <w:p w:rsidR="00BD0C60" w:rsidRPr="0090206C" w:rsidRDefault="00BD0C60" w:rsidP="00E929E5">
      <w:pPr>
        <w:pStyle w:val="ListBullet"/>
        <w:numPr>
          <w:ilvl w:val="0"/>
          <w:numId w:val="0"/>
        </w:numPr>
      </w:pPr>
    </w:p>
    <w:sectPr w:rsidR="00BD0C60" w:rsidRPr="0090206C" w:rsidSect="00495909">
      <w:footerReference w:type="default" r:id="rId23"/>
      <w:footerReference w:type="first" r:id="rId24"/>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1061" w:rsidRDefault="007A1061" w:rsidP="005A20E2">
      <w:pPr>
        <w:spacing w:after="0"/>
      </w:pPr>
      <w:r>
        <w:separator/>
      </w:r>
    </w:p>
    <w:p w:rsidR="007A1061" w:rsidRDefault="007A1061"/>
    <w:p w:rsidR="007A1061" w:rsidRDefault="007A1061" w:rsidP="009B4773"/>
    <w:p w:rsidR="007A1061" w:rsidRDefault="007A1061" w:rsidP="00513832"/>
  </w:endnote>
  <w:endnote w:type="continuationSeparator" w:id="0">
    <w:p w:rsidR="007A1061" w:rsidRDefault="007A1061" w:rsidP="005A20E2">
      <w:pPr>
        <w:spacing w:after="0"/>
      </w:pPr>
      <w:r>
        <w:continuationSeparator/>
      </w:r>
    </w:p>
    <w:p w:rsidR="007A1061" w:rsidRDefault="007A1061"/>
    <w:p w:rsidR="007A1061" w:rsidRDefault="007A1061" w:rsidP="009B4773"/>
    <w:p w:rsidR="007A1061" w:rsidRDefault="007A1061"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rsidR="00E6265C" w:rsidRDefault="00E6265C"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65C" w:rsidRPr="00F8411A" w:rsidRDefault="007A1061" w:rsidP="00F8411A">
    <w:pPr>
      <w:pStyle w:val="Footer"/>
    </w:pPr>
    <w:sdt>
      <w:sdtPr>
        <w:alias w:val="Report Date"/>
        <w:tag w:val=""/>
        <w:id w:val="184332501"/>
        <w:placeholder>
          <w:docPart w:val="3E1CEA1982A04404B94E13D735D44509"/>
        </w:placeholder>
        <w:showingPlcHdr/>
        <w:dataBinding w:prefixMappings="xmlns:ns0='http://schemas.microsoft.com/office/2006/coverPageProps' " w:xpath="/ns0:CoverPageProperties[1]/ns0:PublishDate[1]" w:storeItemID="{55AF091B-3C7A-41E3-B477-F2FDAA23CFDA}"/>
        <w15:appearance w15:val="hidden"/>
        <w:date>
          <w:dateFormat w:val="MMMM d, yyyy"/>
          <w:lid w:val="en-US"/>
          <w:storeMappedDataAs w:val="dateTime"/>
          <w:calendar w:val="gregorian"/>
        </w:date>
      </w:sdtPr>
      <w:sdtEndPr/>
      <w:sdtContent>
        <w:r w:rsidR="00E6265C" w:rsidRPr="00F8411A">
          <w:rPr>
            <w:rStyle w:val="PlaceholderText"/>
            <w:color w:val="595959" w:themeColor="text1" w:themeTint="A6"/>
          </w:rPr>
          <w:t>Report Date</w:t>
        </w:r>
      </w:sdtContent>
    </w:sdt>
    <w:r w:rsidR="00E6265C" w:rsidRPr="00F8411A">
      <w:tab/>
    </w:r>
    <w:r w:rsidR="00E6265C" w:rsidRPr="00F8411A">
      <w:fldChar w:fldCharType="begin"/>
    </w:r>
    <w:r w:rsidR="00E6265C" w:rsidRPr="00F8411A">
      <w:instrText xml:space="preserve"> PAGE   \* MERGEFORMAT </w:instrText>
    </w:r>
    <w:r w:rsidR="00E6265C" w:rsidRPr="00F8411A">
      <w:fldChar w:fldCharType="separate"/>
    </w:r>
    <w:r w:rsidR="00200178">
      <w:rPr>
        <w:noProof/>
      </w:rPr>
      <w:t>3</w:t>
    </w:r>
    <w:r w:rsidR="00E6265C" w:rsidRPr="00F8411A">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8464971"/>
      <w:docPartObj>
        <w:docPartGallery w:val="Page Numbers (Bottom of Page)"/>
        <w:docPartUnique/>
      </w:docPartObj>
    </w:sdtPr>
    <w:sdtEndPr>
      <w:rPr>
        <w:noProof/>
      </w:rPr>
    </w:sdtEndPr>
    <w:sdtContent>
      <w:sdt>
        <w:sdtPr>
          <w:id w:val="-1849629864"/>
          <w:docPartObj>
            <w:docPartGallery w:val="Page Numbers (Bottom of Page)"/>
            <w:docPartUnique/>
          </w:docPartObj>
        </w:sdtPr>
        <w:sdtEndPr>
          <w:rPr>
            <w:noProof/>
          </w:rPr>
        </w:sdtEndPr>
        <w:sdtContent>
          <w:p w:rsidR="00E6265C" w:rsidRDefault="00E6265C"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rsidR="00E6265C" w:rsidRDefault="007A1061" w:rsidP="00F8411A">
        <w:pPr>
          <w:pStyle w:val="Footer"/>
          <w:rPr>
            <w:noProof/>
          </w:rPr>
        </w:pP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65C" w:rsidRPr="00F8411A" w:rsidRDefault="007A1061" w:rsidP="00F8411A">
    <w:pPr>
      <w:pStyle w:val="Footer"/>
    </w:pPr>
    <w:sdt>
      <w:sdtPr>
        <w:alias w:val="Report Date"/>
        <w:tag w:val=""/>
        <w:id w:val="1354236724"/>
        <w:placeholder>
          <w:docPart w:val="8BA4CACE788544BDB71762B0B98A3854"/>
        </w:placeholder>
        <w:showingPlcHdr/>
        <w:dataBinding w:prefixMappings="xmlns:ns0='http://schemas.microsoft.com/office/2006/coverPageProps' " w:xpath="/ns0:CoverPageProperties[1]/ns0:PublishDate[1]" w:storeItemID="{55AF091B-3C7A-41E3-B477-F2FDAA23CFDA}"/>
        <w15:appearance w15:val="hidden"/>
        <w:date>
          <w:dateFormat w:val="MMMM d, yyyy"/>
          <w:lid w:val="en-US"/>
          <w:storeMappedDataAs w:val="dateTime"/>
          <w:calendar w:val="gregorian"/>
        </w:date>
      </w:sdtPr>
      <w:sdtEndPr/>
      <w:sdtContent>
        <w:r w:rsidR="00E6265C" w:rsidRPr="00F8411A">
          <w:rPr>
            <w:rStyle w:val="PlaceholderText"/>
            <w:color w:val="595959" w:themeColor="text1" w:themeTint="A6"/>
          </w:rPr>
          <w:t>Report Date</w:t>
        </w:r>
      </w:sdtContent>
    </w:sdt>
    <w:r w:rsidR="00E6265C" w:rsidRPr="00F8411A">
      <w:tab/>
    </w:r>
    <w:r w:rsidR="00E6265C" w:rsidRPr="00F8411A">
      <w:fldChar w:fldCharType="begin"/>
    </w:r>
    <w:r w:rsidR="00E6265C" w:rsidRPr="00F8411A">
      <w:instrText xml:space="preserve"> PAGE   \* MERGEFORMAT </w:instrText>
    </w:r>
    <w:r w:rsidR="00E6265C" w:rsidRPr="00F8411A">
      <w:fldChar w:fldCharType="separate"/>
    </w:r>
    <w:r w:rsidR="00200178">
      <w:rPr>
        <w:noProof/>
      </w:rPr>
      <w:t>7</w:t>
    </w:r>
    <w:r w:rsidR="00E6265C" w:rsidRPr="00F8411A">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rsidR="00E6265C" w:rsidRDefault="00E6265C"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rsidR="00E6265C" w:rsidRDefault="007A1061"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1061" w:rsidRDefault="007A1061" w:rsidP="005A20E2">
      <w:pPr>
        <w:spacing w:after="0"/>
      </w:pPr>
      <w:r>
        <w:separator/>
      </w:r>
    </w:p>
    <w:p w:rsidR="007A1061" w:rsidRDefault="007A1061"/>
    <w:p w:rsidR="007A1061" w:rsidRDefault="007A1061" w:rsidP="009B4773"/>
    <w:p w:rsidR="007A1061" w:rsidRDefault="007A1061" w:rsidP="00513832"/>
  </w:footnote>
  <w:footnote w:type="continuationSeparator" w:id="0">
    <w:p w:rsidR="007A1061" w:rsidRDefault="007A1061" w:rsidP="005A20E2">
      <w:pPr>
        <w:spacing w:after="0"/>
      </w:pPr>
      <w:r>
        <w:continuationSeparator/>
      </w:r>
    </w:p>
    <w:p w:rsidR="007A1061" w:rsidRDefault="007A1061"/>
    <w:p w:rsidR="007A1061" w:rsidRDefault="007A1061" w:rsidP="009B4773"/>
    <w:p w:rsidR="007A1061" w:rsidRDefault="007A1061" w:rsidP="0051383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65C" w:rsidRDefault="00E6265C" w:rsidP="005A20E2">
    <w:pPr>
      <w:pStyle w:val="Header"/>
      <w:tabs>
        <w:tab w:val="clear" w:pos="9689"/>
        <w:tab w:val="right" w:pos="11057"/>
      </w:tabs>
      <w:ind w:left="-1134" w:right="-1085"/>
    </w:pPr>
    <w:r>
      <w:rPr>
        <w:noProof/>
        <w:lang w:val="en-GB" w:eastAsia="en-GB"/>
      </w:rPr>
      <w:drawing>
        <wp:anchor distT="0" distB="0" distL="114300" distR="114300" simplePos="0" relativeHeight="251694080" behindDoc="1" locked="0" layoutInCell="1" allowOverlap="1" wp14:anchorId="1EF6CB3B" wp14:editId="7CDF47F5">
          <wp:simplePos x="0" y="0"/>
          <wp:positionH relativeFrom="page">
            <wp:align>center</wp:align>
          </wp:positionH>
          <wp:positionV relativeFrom="page">
            <wp:align>center</wp:align>
          </wp:positionV>
          <wp:extent cx="7132320" cy="9427464"/>
          <wp:effectExtent l="0" t="0" r="0" b="2540"/>
          <wp:wrapNone/>
          <wp:docPr id="21" name="Picture 21" descr="Two woman discuss somet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8395" t="33230" r="40830" b="5725"/>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6265C" w:rsidRDefault="00E6265C"/>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65C" w:rsidRDefault="00E6265C">
    <w:r>
      <w:rPr>
        <w:noProof/>
        <w:lang w:val="en-GB" w:eastAsia="en-GB"/>
      </w:rPr>
      <w:drawing>
        <wp:anchor distT="0" distB="0" distL="114300" distR="114300" simplePos="0" relativeHeight="251696128" behindDoc="1" locked="0" layoutInCell="1" allowOverlap="1" wp14:anchorId="25F89498" wp14:editId="4C696116">
          <wp:simplePos x="0" y="0"/>
          <wp:positionH relativeFrom="column">
            <wp:posOffset>-3543300</wp:posOffset>
          </wp:positionH>
          <wp:positionV relativeFrom="margin">
            <wp:posOffset>-1059815</wp:posOffset>
          </wp:positionV>
          <wp:extent cx="3268800" cy="9428400"/>
          <wp:effectExtent l="0" t="0" r="8255" b="1905"/>
          <wp:wrapNone/>
          <wp:docPr id="1" name="Picture 1" descr="Group of peo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65C" w:rsidRDefault="007A1061" w:rsidP="0003123C">
    <w:pPr>
      <w:pStyle w:val="Header"/>
      <w:spacing w:before="0"/>
    </w:pPr>
    <w:sdt>
      <w:sdtPr>
        <w:rPr>
          <w:rStyle w:val="SubtleEmphasis"/>
        </w:rPr>
        <w:alias w:val="Title"/>
        <w:tag w:val=""/>
        <w:id w:val="-19021645"/>
        <w:placeholder>
          <w:docPart w:val="3BEE4BA0FE7A41A5ABA6183253066460"/>
        </w:placeholder>
        <w:dataBinding w:prefixMappings="xmlns:ns0='http://purl.org/dc/elements/1.1/' xmlns:ns1='http://schemas.openxmlformats.org/package/2006/metadata/core-properties' " w:xpath="/ns1:coreProperties[1]/ns0:title[1]" w:storeItemID="{6C3C8BC8-F283-45AE-878A-BAB7291924A1}"/>
        <w15:appearance w15:val="hidden"/>
        <w:text/>
      </w:sdtPr>
      <w:sdtEndPr>
        <w:rPr>
          <w:rStyle w:val="SubtleEmphasis"/>
        </w:rPr>
      </w:sdtEndPr>
      <w:sdtContent>
        <w:r w:rsidR="006C2CAB">
          <w:rPr>
            <w:rStyle w:val="SubtleEmphasis"/>
            <w:lang w:val="en-GB"/>
          </w:rPr>
          <w:t>Machine learning</w:t>
        </w:r>
      </w:sdtContent>
    </w:sdt>
    <w:r w:rsidR="00E6265C">
      <w:rPr>
        <w:rStyle w:val="SubtleEmphasis"/>
      </w:rPr>
      <w:t xml:space="preserve"> </w:t>
    </w:r>
    <w:sdt>
      <w:sdtPr>
        <w:rPr>
          <w:rFonts w:asciiTheme="majorHAnsi" w:hAnsiTheme="majorHAnsi"/>
          <w:b/>
          <w:color w:val="107082" w:themeColor="accent2"/>
          <w:sz w:val="28"/>
        </w:rPr>
        <w:alias w:val="Title 2"/>
        <w:tag w:val=""/>
        <w:id w:val="-217047684"/>
        <w:placeholder>
          <w:docPart w:val="7673F7BD48D34ADFB126F4931455AC9B"/>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E6265C">
          <w:rPr>
            <w:rFonts w:asciiTheme="majorHAnsi" w:hAnsiTheme="majorHAnsi"/>
            <w:b/>
            <w:color w:val="107082" w:themeColor="accent2"/>
            <w:sz w:val="28"/>
            <w:lang w:val="en-GB"/>
          </w:rPr>
          <w:t>MATRIX</w:t>
        </w:r>
      </w:sdtContent>
    </w:sdt>
    <w:r w:rsidR="00E6265C">
      <w:rPr>
        <w:rStyle w:val="SubtleEmphasis"/>
      </w:rPr>
      <w:br/>
    </w:r>
    <w:sdt>
      <w:sdtPr>
        <w:rPr>
          <w:rStyle w:val="Emphasis"/>
        </w:rPr>
        <w:alias w:val="Subtitle"/>
        <w:tag w:val=""/>
        <w:id w:val="2075160617"/>
        <w:placeholder>
          <w:docPart w:val="5F65E3A2E1AC469B8B9A751EE6D44D9C"/>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rPr>
          <w:rStyle w:val="Emphasis"/>
        </w:rPr>
      </w:sdtEndPr>
      <w:sdtContent>
        <w:r w:rsidR="006C2CAB">
          <w:rPr>
            <w:rStyle w:val="Emphasis"/>
            <w:lang w:val="en-GB"/>
          </w:rPr>
          <w:t>for potential  insecticide gene targets in the gut</w:t>
        </w:r>
      </w:sdtContent>
    </w:sdt>
    <w:r w:rsidR="00E6265C">
      <w:rPr>
        <w:noProof/>
        <w:lang w:val="en-GB" w:eastAsia="en-GB"/>
      </w:rPr>
      <mc:AlternateContent>
        <mc:Choice Requires="wps">
          <w:drawing>
            <wp:anchor distT="45720" distB="45720" distL="114300" distR="114300" simplePos="0" relativeHeight="251692032" behindDoc="1" locked="0" layoutInCell="1" allowOverlap="1" wp14:anchorId="66F8DDD7" wp14:editId="74636641">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107082">
                          <a:alpha val="14902"/>
                        </a:srgbClr>
                      </a:solidFill>
                      <a:ln w="9525">
                        <a:noFill/>
                        <a:miter lim="800000"/>
                        <a:headEnd/>
                        <a:tailEnd/>
                      </a:ln>
                    </wps:spPr>
                    <wps:txbx>
                      <w:txbxContent>
                        <w:p w:rsidR="00E6265C" w:rsidRDefault="00E6265C"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6F8DDD7" id="_x0000_t202" coordsize="21600,21600" o:spt="202" path="m,l,21600r21600,l21600,xe">
              <v:stroke joinstyle="miter"/>
              <v:path gradientshapeok="t" o:connecttype="rect"/>
            </v:shapetype>
            <v:shape id="Text Box 2" o:spid="_x0000_s1026" type="#_x0000_t202"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" fillcolor="#107082" stroked="f">
              <v:fill opacity="9766f"/>
              <v:textbox inset="20mm,8mm">
                <w:txbxContent>
                  <w:p w:rsidR="00E6265C" w:rsidRDefault="00E6265C" w:rsidP="0003123C"/>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65C" w:rsidRDefault="007A1061" w:rsidP="0003123C">
    <w:pPr>
      <w:pStyle w:val="Header"/>
      <w:spacing w:before="0"/>
    </w:pPr>
    <w:sdt>
      <w:sdtPr>
        <w:rPr>
          <w:rStyle w:val="SubtleEmphasis"/>
        </w:rPr>
        <w:alias w:val="Title"/>
        <w:tag w:val=""/>
        <w:id w:val="-1724743261"/>
        <w:placeholder>
          <w:docPart w:val="AD48EFBA5F1345E3978F23F031680CDE"/>
        </w:placeholder>
        <w:dataBinding w:prefixMappings="xmlns:ns0='http://purl.org/dc/elements/1.1/' xmlns:ns1='http://schemas.openxmlformats.org/package/2006/metadata/core-properties' " w:xpath="/ns1:coreProperties[1]/ns0:title[1]" w:storeItemID="{6C3C8BC8-F283-45AE-878A-BAB7291924A1}"/>
        <w15:appearance w15:val="hidden"/>
        <w:text/>
      </w:sdtPr>
      <w:sdtEndPr>
        <w:rPr>
          <w:rStyle w:val="SubtleEmphasis"/>
        </w:rPr>
      </w:sdtEndPr>
      <w:sdtContent>
        <w:r w:rsidR="006C2CAB">
          <w:rPr>
            <w:rStyle w:val="SubtleEmphasis"/>
            <w:lang w:val="en-GB"/>
          </w:rPr>
          <w:t>Machine learning</w:t>
        </w:r>
      </w:sdtContent>
    </w:sdt>
    <w:r w:rsidR="00E6265C">
      <w:rPr>
        <w:rStyle w:val="SubtleEmphasis"/>
      </w:rPr>
      <w:t xml:space="preserve"> </w:t>
    </w:r>
    <w:sdt>
      <w:sdtPr>
        <w:rPr>
          <w:rFonts w:asciiTheme="majorHAnsi" w:hAnsiTheme="majorHAnsi"/>
          <w:b/>
          <w:color w:val="107082" w:themeColor="accent2"/>
          <w:sz w:val="28"/>
        </w:rPr>
        <w:alias w:val="Title 2"/>
        <w:tag w:val=""/>
        <w:id w:val="-1574510960"/>
        <w:placeholder>
          <w:docPart w:val="4E698A7B39804B688474CAE54ECD7756"/>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E6265C">
          <w:rPr>
            <w:rFonts w:asciiTheme="majorHAnsi" w:hAnsiTheme="majorHAnsi"/>
            <w:b/>
            <w:color w:val="107082" w:themeColor="accent2"/>
            <w:sz w:val="28"/>
            <w:lang w:val="en-GB"/>
          </w:rPr>
          <w:t>MATRIX</w:t>
        </w:r>
      </w:sdtContent>
    </w:sdt>
    <w:r w:rsidR="00E6265C">
      <w:rPr>
        <w:rStyle w:val="SubtleEmphasis"/>
      </w:rPr>
      <w:br/>
    </w:r>
    <w:sdt>
      <w:sdtPr>
        <w:rPr>
          <w:rStyle w:val="Emphasis"/>
        </w:rPr>
        <w:alias w:val="Subtitle"/>
        <w:tag w:val=""/>
        <w:id w:val="-2106569188"/>
        <w:placeholder>
          <w:docPart w:val="507BF124902A4AE6867392D01FFEBE12"/>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rPr>
          <w:rStyle w:val="Emphasis"/>
        </w:rPr>
      </w:sdtEndPr>
      <w:sdtContent>
        <w:r w:rsidR="006C2CAB">
          <w:rPr>
            <w:rStyle w:val="Emphasis"/>
            <w:lang w:val="en-GB"/>
          </w:rPr>
          <w:t>for potential  insecticide gene targets in the gut</w:t>
        </w:r>
      </w:sdtContent>
    </w:sdt>
    <w:r w:rsidR="00E6265C">
      <w:rPr>
        <w:noProof/>
        <w:lang w:val="en-GB" w:eastAsia="en-GB"/>
      </w:rPr>
      <mc:AlternateContent>
        <mc:Choice Requires="wps">
          <w:drawing>
            <wp:anchor distT="45720" distB="45720" distL="114300" distR="114300" simplePos="0" relativeHeight="251674624" behindDoc="1" locked="0" layoutInCell="1" allowOverlap="1" wp14:anchorId="74ED66CD" wp14:editId="528DCDA4">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rsidR="00E6265C" w:rsidRDefault="00E6265C"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4ED66CD" id="_x0000_t202" coordsize="21600,21600" o:spt="202" path="m,l,21600r21600,l21600,xe">
              <v:stroke joinstyle="miter"/>
              <v:path gradientshapeok="t" o:connecttype="rect"/>
            </v:shapetype>
            <v:shape id="_x0000_s1027" type="#_x0000_t202"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" fillcolor="#f0cda1 [3204]" stroked="f">
              <v:fill opacity="32896f"/>
              <v:textbox inset="20mm,8mm">
                <w:txbxContent>
                  <w:p w:rsidR="00E6265C" w:rsidRDefault="00E6265C" w:rsidP="004411FB"/>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65C" w:rsidRDefault="007A1061" w:rsidP="0003123C">
    <w:pPr>
      <w:pStyle w:val="Header"/>
      <w:spacing w:before="0"/>
    </w:pPr>
    <w:sdt>
      <w:sdtPr>
        <w:rPr>
          <w:rFonts w:asciiTheme="majorHAnsi" w:hAnsiTheme="majorHAnsi"/>
          <w:b/>
          <w:color w:val="107082" w:themeColor="accent2"/>
          <w:sz w:val="28"/>
        </w:rPr>
        <w:alias w:val="Title"/>
        <w:tag w:val=""/>
        <w:id w:val="-103810247"/>
        <w:placeholder>
          <w:docPart w:val="6505DBC62FF54B22AB29686BEB1E1FB8"/>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6C2CAB">
          <w:rPr>
            <w:rFonts w:asciiTheme="majorHAnsi" w:hAnsiTheme="majorHAnsi"/>
            <w:b/>
            <w:color w:val="107082" w:themeColor="accent2"/>
            <w:sz w:val="28"/>
            <w:lang w:val="en-GB"/>
          </w:rPr>
          <w:t>Machine learning</w:t>
        </w:r>
      </w:sdtContent>
    </w:sdt>
    <w:r w:rsidR="00E6265C" w:rsidRPr="00E862EA">
      <w:rPr>
        <w:rFonts w:asciiTheme="majorHAnsi" w:hAnsiTheme="majorHAnsi"/>
        <w:b/>
        <w:color w:val="107082" w:themeColor="accent2"/>
        <w:sz w:val="28"/>
      </w:rPr>
      <w:t xml:space="preserve"> </w:t>
    </w:r>
    <w:sdt>
      <w:sdtPr>
        <w:rPr>
          <w:rFonts w:asciiTheme="majorHAnsi" w:hAnsiTheme="majorHAnsi"/>
          <w:b/>
          <w:color w:val="107082" w:themeColor="accent2"/>
          <w:sz w:val="28"/>
        </w:rPr>
        <w:alias w:val="Title 2"/>
        <w:tag w:val=""/>
        <w:id w:val="637931157"/>
        <w:placeholder>
          <w:docPart w:val="E2D928738B2D44069C68EBB9CCF9DCB7"/>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E6265C">
          <w:rPr>
            <w:rFonts w:asciiTheme="majorHAnsi" w:hAnsiTheme="majorHAnsi"/>
            <w:b/>
            <w:color w:val="107082" w:themeColor="accent2"/>
            <w:sz w:val="28"/>
            <w:lang w:val="en-GB"/>
          </w:rPr>
          <w:t>MATRIX</w:t>
        </w:r>
      </w:sdtContent>
    </w:sdt>
    <w:r w:rsidR="00E6265C">
      <w:rPr>
        <w:rStyle w:val="SubtleEmphasis"/>
      </w:rPr>
      <w:br/>
    </w:r>
    <w:sdt>
      <w:sdtPr>
        <w:rPr>
          <w:rStyle w:val="Emphasis"/>
        </w:rPr>
        <w:alias w:val="Subtitle"/>
        <w:tag w:val=""/>
        <w:id w:val="-1282403863"/>
        <w:placeholder>
          <w:docPart w:val="E07AB8C2D66C4B74B9885C3B3927CC2D"/>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rPr>
          <w:rStyle w:val="Emphasis"/>
        </w:rPr>
      </w:sdtEndPr>
      <w:sdtContent>
        <w:r w:rsidR="006C2CAB">
          <w:rPr>
            <w:rStyle w:val="Emphasis"/>
            <w:lang w:val="en-GB"/>
          </w:rPr>
          <w:t>for potential  insecticide gene targets in the gut</w:t>
        </w:r>
      </w:sdtContent>
    </w:sdt>
    <w:r w:rsidR="00E6265C">
      <w:rPr>
        <w:noProof/>
        <w:lang w:val="en-GB" w:eastAsia="en-GB"/>
      </w:rPr>
      <mc:AlternateContent>
        <mc:Choice Requires="wps">
          <w:drawing>
            <wp:anchor distT="45720" distB="45720" distL="114300" distR="114300" simplePos="0" relativeHeight="251689984" behindDoc="1" locked="0" layoutInCell="1" allowOverlap="1" wp14:anchorId="05E1B31F" wp14:editId="3EA15B3E">
              <wp:simplePos x="0" y="0"/>
              <wp:positionH relativeFrom="page">
                <wp:align>center</wp:align>
              </wp:positionH>
              <wp:positionV relativeFrom="page">
                <wp:align>top</wp:align>
              </wp:positionV>
              <wp:extent cx="10058400" cy="1143000"/>
              <wp:effectExtent l="0" t="0" r="0" b="0"/>
              <wp:wrapNone/>
              <wp:docPr id="29" name="Text Box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107082">
                          <a:alpha val="14902"/>
                        </a:srgbClr>
                      </a:solidFill>
                      <a:ln w="9525">
                        <a:noFill/>
                        <a:miter lim="800000"/>
                        <a:headEnd/>
                        <a:tailEnd/>
                      </a:ln>
                    </wps:spPr>
                    <wps:txbx>
                      <w:txbxContent>
                        <w:p w:rsidR="00E6265C" w:rsidRDefault="00E6265C"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5E1B31F" id="_x0000_t202" coordsize="21600,21600" o:spt="202" path="m,l,21600r21600,l21600,xe">
              <v:stroke joinstyle="miter"/>
              <v:path gradientshapeok="t" o:connecttype="rect"/>
            </v:shapetype>
            <v:shape id="_x0000_s1028" type="#_x0000_t202" style="position:absolute;margin-left:0;margin-top:0;width:11in;height:90pt;z-index:-25162649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" fillcolor="#107082" stroked="f">
              <v:fill opacity="9766f"/>
              <v:textbox inset="20mm,8mm">
                <w:txbxContent>
                  <w:p w:rsidR="00E6265C" w:rsidRDefault="00E6265C" w:rsidP="0003123C"/>
                </w:txbxContent>
              </v:textbox>
              <w10:wrap anchorx="page" anchory="page"/>
            </v:shape>
          </w:pict>
        </mc:Fallback>
      </mc:AlternateContent>
    </w:r>
  </w:p>
  <w:p w:rsidR="00E6265C" w:rsidRDefault="00E6265C" w:rsidP="005A20E2">
    <w:pPr>
      <w:pStyle w:val="Header"/>
      <w:tabs>
        <w:tab w:val="clear" w:pos="9689"/>
        <w:tab w:val="right" w:pos="11057"/>
      </w:tabs>
      <w:ind w:left="-1134" w:right="-108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98A0C43C"/>
    <w:lvl w:ilvl="0">
      <w:start w:val="1"/>
      <w:numFmt w:val="decimal"/>
      <w:lvlText w:val="%1."/>
      <w:lvlJc w:val="left"/>
      <w:pPr>
        <w:tabs>
          <w:tab w:val="num" w:pos="360"/>
        </w:tabs>
        <w:ind w:left="36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5"/>
  </w:num>
  <w:num w:numId="3">
    <w:abstractNumId w:val="17"/>
  </w:num>
  <w:num w:numId="4">
    <w:abstractNumId w:val="25"/>
  </w:num>
  <w:num w:numId="5">
    <w:abstractNumId w:val="14"/>
  </w:num>
  <w:num w:numId="6">
    <w:abstractNumId w:val="8"/>
  </w:num>
  <w:num w:numId="7">
    <w:abstractNumId w:val="34"/>
  </w:num>
  <w:num w:numId="8">
    <w:abstractNumId w:val="13"/>
  </w:num>
  <w:num w:numId="9">
    <w:abstractNumId w:val="36"/>
  </w:num>
  <w:num w:numId="10">
    <w:abstractNumId w:val="31"/>
  </w:num>
  <w:num w:numId="11">
    <w:abstractNumId w:val="4"/>
  </w:num>
  <w:num w:numId="12">
    <w:abstractNumId w:val="11"/>
  </w:num>
  <w:num w:numId="13">
    <w:abstractNumId w:val="16"/>
  </w:num>
  <w:num w:numId="14">
    <w:abstractNumId w:val="24"/>
  </w:num>
  <w:num w:numId="15">
    <w:abstractNumId w:val="20"/>
  </w:num>
  <w:num w:numId="16">
    <w:abstractNumId w:val="7"/>
  </w:num>
  <w:num w:numId="17">
    <w:abstractNumId w:val="26"/>
  </w:num>
  <w:num w:numId="18">
    <w:abstractNumId w:val="37"/>
  </w:num>
  <w:num w:numId="19">
    <w:abstractNumId w:val="10"/>
  </w:num>
  <w:num w:numId="20">
    <w:abstractNumId w:val="29"/>
  </w:num>
  <w:num w:numId="21">
    <w:abstractNumId w:val="12"/>
  </w:num>
  <w:num w:numId="22">
    <w:abstractNumId w:val="21"/>
  </w:num>
  <w:num w:numId="23">
    <w:abstractNumId w:val="23"/>
  </w:num>
  <w:num w:numId="24">
    <w:abstractNumId w:val="19"/>
  </w:num>
  <w:num w:numId="25">
    <w:abstractNumId w:val="22"/>
  </w:num>
  <w:num w:numId="26">
    <w:abstractNumId w:val="9"/>
  </w:num>
  <w:num w:numId="27">
    <w:abstractNumId w:val="32"/>
  </w:num>
  <w:num w:numId="28">
    <w:abstractNumId w:val="15"/>
  </w:num>
  <w:num w:numId="29">
    <w:abstractNumId w:val="6"/>
  </w:num>
  <w:num w:numId="30">
    <w:abstractNumId w:val="18"/>
  </w:num>
  <w:num w:numId="31">
    <w:abstractNumId w:val="5"/>
  </w:num>
  <w:num w:numId="32">
    <w:abstractNumId w:val="28"/>
  </w:num>
  <w:num w:numId="33">
    <w:abstractNumId w:val="30"/>
  </w:num>
  <w:num w:numId="34">
    <w:abstractNumId w:val="3"/>
  </w:num>
  <w:num w:numId="35">
    <w:abstractNumId w:val="1"/>
  </w:num>
  <w:num w:numId="36">
    <w:abstractNumId w:val="2"/>
  </w:num>
  <w:num w:numId="37">
    <w:abstractNumId w:val="0"/>
  </w:num>
  <w:num w:numId="38">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65C"/>
    <w:rsid w:val="0000092E"/>
    <w:rsid w:val="00003408"/>
    <w:rsid w:val="00012A83"/>
    <w:rsid w:val="00017C3C"/>
    <w:rsid w:val="00021F2E"/>
    <w:rsid w:val="00026EAE"/>
    <w:rsid w:val="0003123C"/>
    <w:rsid w:val="00032A10"/>
    <w:rsid w:val="00043FFE"/>
    <w:rsid w:val="00044074"/>
    <w:rsid w:val="0004430C"/>
    <w:rsid w:val="000612A6"/>
    <w:rsid w:val="00066DE2"/>
    <w:rsid w:val="00077931"/>
    <w:rsid w:val="00084E91"/>
    <w:rsid w:val="000900B6"/>
    <w:rsid w:val="000A649E"/>
    <w:rsid w:val="000A7626"/>
    <w:rsid w:val="000B453A"/>
    <w:rsid w:val="000B5DA2"/>
    <w:rsid w:val="000C1C28"/>
    <w:rsid w:val="000C5872"/>
    <w:rsid w:val="000E0979"/>
    <w:rsid w:val="000E1544"/>
    <w:rsid w:val="001155CE"/>
    <w:rsid w:val="001225D9"/>
    <w:rsid w:val="00124370"/>
    <w:rsid w:val="00160392"/>
    <w:rsid w:val="001A5429"/>
    <w:rsid w:val="001D1C22"/>
    <w:rsid w:val="001D59C9"/>
    <w:rsid w:val="001E11F1"/>
    <w:rsid w:val="001E1E58"/>
    <w:rsid w:val="001F3969"/>
    <w:rsid w:val="00200178"/>
    <w:rsid w:val="00206719"/>
    <w:rsid w:val="00240312"/>
    <w:rsid w:val="00247B17"/>
    <w:rsid w:val="00252E4A"/>
    <w:rsid w:val="002642A8"/>
    <w:rsid w:val="002A137B"/>
    <w:rsid w:val="002D13BC"/>
    <w:rsid w:val="0031130D"/>
    <w:rsid w:val="00314A6F"/>
    <w:rsid w:val="00320F33"/>
    <w:rsid w:val="00334394"/>
    <w:rsid w:val="003476E2"/>
    <w:rsid w:val="00347AF5"/>
    <w:rsid w:val="00360F98"/>
    <w:rsid w:val="00362478"/>
    <w:rsid w:val="00374421"/>
    <w:rsid w:val="003B5758"/>
    <w:rsid w:val="003D59A7"/>
    <w:rsid w:val="003E78A7"/>
    <w:rsid w:val="003F0714"/>
    <w:rsid w:val="003F13B0"/>
    <w:rsid w:val="003F5F4A"/>
    <w:rsid w:val="00403423"/>
    <w:rsid w:val="00423C21"/>
    <w:rsid w:val="004262DD"/>
    <w:rsid w:val="0042646F"/>
    <w:rsid w:val="00435096"/>
    <w:rsid w:val="004411FB"/>
    <w:rsid w:val="00443212"/>
    <w:rsid w:val="004659D6"/>
    <w:rsid w:val="00493EC0"/>
    <w:rsid w:val="00495909"/>
    <w:rsid w:val="004B5251"/>
    <w:rsid w:val="004C7B3E"/>
    <w:rsid w:val="00513832"/>
    <w:rsid w:val="00526C37"/>
    <w:rsid w:val="00533047"/>
    <w:rsid w:val="00563CEF"/>
    <w:rsid w:val="00577B45"/>
    <w:rsid w:val="005919AF"/>
    <w:rsid w:val="005A20E2"/>
    <w:rsid w:val="005B6A1A"/>
    <w:rsid w:val="005D2146"/>
    <w:rsid w:val="005F6388"/>
    <w:rsid w:val="006329E1"/>
    <w:rsid w:val="00633E73"/>
    <w:rsid w:val="00655308"/>
    <w:rsid w:val="00664450"/>
    <w:rsid w:val="006936EB"/>
    <w:rsid w:val="006B2383"/>
    <w:rsid w:val="006C0DC6"/>
    <w:rsid w:val="006C2CAB"/>
    <w:rsid w:val="006C42CF"/>
    <w:rsid w:val="006D0144"/>
    <w:rsid w:val="006E3FC8"/>
    <w:rsid w:val="006F6915"/>
    <w:rsid w:val="007157EF"/>
    <w:rsid w:val="0073193C"/>
    <w:rsid w:val="0073670F"/>
    <w:rsid w:val="00740FCE"/>
    <w:rsid w:val="00753E67"/>
    <w:rsid w:val="007A1061"/>
    <w:rsid w:val="007B17C4"/>
    <w:rsid w:val="007B1F5A"/>
    <w:rsid w:val="007B3AB6"/>
    <w:rsid w:val="007B5AFF"/>
    <w:rsid w:val="007C136F"/>
    <w:rsid w:val="007C5AF4"/>
    <w:rsid w:val="007D5767"/>
    <w:rsid w:val="007F793B"/>
    <w:rsid w:val="00813EC8"/>
    <w:rsid w:val="00817F8C"/>
    <w:rsid w:val="0083428B"/>
    <w:rsid w:val="008422E6"/>
    <w:rsid w:val="00876F99"/>
    <w:rsid w:val="008820B3"/>
    <w:rsid w:val="00886169"/>
    <w:rsid w:val="008965F6"/>
    <w:rsid w:val="008A2B5E"/>
    <w:rsid w:val="008D3386"/>
    <w:rsid w:val="008F704C"/>
    <w:rsid w:val="0090206C"/>
    <w:rsid w:val="00902998"/>
    <w:rsid w:val="00912C1B"/>
    <w:rsid w:val="0092125E"/>
    <w:rsid w:val="00924319"/>
    <w:rsid w:val="00952A7A"/>
    <w:rsid w:val="00974BF8"/>
    <w:rsid w:val="00974DD3"/>
    <w:rsid w:val="009A3B33"/>
    <w:rsid w:val="009A45A0"/>
    <w:rsid w:val="009B35B5"/>
    <w:rsid w:val="009B4773"/>
    <w:rsid w:val="009D2556"/>
    <w:rsid w:val="009D37B1"/>
    <w:rsid w:val="009F1073"/>
    <w:rsid w:val="00A41799"/>
    <w:rsid w:val="00A630FD"/>
    <w:rsid w:val="00A74908"/>
    <w:rsid w:val="00A91213"/>
    <w:rsid w:val="00A960DC"/>
    <w:rsid w:val="00AA29B1"/>
    <w:rsid w:val="00AA66D7"/>
    <w:rsid w:val="00AC100C"/>
    <w:rsid w:val="00AC3653"/>
    <w:rsid w:val="00AE0241"/>
    <w:rsid w:val="00AE5008"/>
    <w:rsid w:val="00B00BB8"/>
    <w:rsid w:val="00B26302"/>
    <w:rsid w:val="00B37B3B"/>
    <w:rsid w:val="00B44C47"/>
    <w:rsid w:val="00B57756"/>
    <w:rsid w:val="00B57F4F"/>
    <w:rsid w:val="00B62979"/>
    <w:rsid w:val="00B64B00"/>
    <w:rsid w:val="00B7636D"/>
    <w:rsid w:val="00B80CF1"/>
    <w:rsid w:val="00BA2A38"/>
    <w:rsid w:val="00BA31C4"/>
    <w:rsid w:val="00BB02E6"/>
    <w:rsid w:val="00BD0C60"/>
    <w:rsid w:val="00C17BCF"/>
    <w:rsid w:val="00C3246A"/>
    <w:rsid w:val="00C65564"/>
    <w:rsid w:val="00CA61D8"/>
    <w:rsid w:val="00CC2DA1"/>
    <w:rsid w:val="00CD1D98"/>
    <w:rsid w:val="00CF1267"/>
    <w:rsid w:val="00D13200"/>
    <w:rsid w:val="00D22999"/>
    <w:rsid w:val="00D26769"/>
    <w:rsid w:val="00D27AF8"/>
    <w:rsid w:val="00D6543F"/>
    <w:rsid w:val="00D74E0C"/>
    <w:rsid w:val="00D83966"/>
    <w:rsid w:val="00D94688"/>
    <w:rsid w:val="00D96CD3"/>
    <w:rsid w:val="00DB4C65"/>
    <w:rsid w:val="00DB5A2E"/>
    <w:rsid w:val="00DC0528"/>
    <w:rsid w:val="00DC1104"/>
    <w:rsid w:val="00DC2470"/>
    <w:rsid w:val="00DC7466"/>
    <w:rsid w:val="00DC7E1C"/>
    <w:rsid w:val="00DE16D8"/>
    <w:rsid w:val="00DE4AC5"/>
    <w:rsid w:val="00DE65A2"/>
    <w:rsid w:val="00DF2DCC"/>
    <w:rsid w:val="00E01D0E"/>
    <w:rsid w:val="00E16215"/>
    <w:rsid w:val="00E31650"/>
    <w:rsid w:val="00E32BE9"/>
    <w:rsid w:val="00E35169"/>
    <w:rsid w:val="00E53724"/>
    <w:rsid w:val="00E5426E"/>
    <w:rsid w:val="00E552C8"/>
    <w:rsid w:val="00E6265C"/>
    <w:rsid w:val="00E75006"/>
    <w:rsid w:val="00E84350"/>
    <w:rsid w:val="00E85863"/>
    <w:rsid w:val="00E862EA"/>
    <w:rsid w:val="00E91AE4"/>
    <w:rsid w:val="00E929E5"/>
    <w:rsid w:val="00EA0789"/>
    <w:rsid w:val="00EA431D"/>
    <w:rsid w:val="00EC4BCD"/>
    <w:rsid w:val="00F33F5E"/>
    <w:rsid w:val="00F60840"/>
    <w:rsid w:val="00F75B86"/>
    <w:rsid w:val="00F77933"/>
    <w:rsid w:val="00F8411A"/>
    <w:rsid w:val="00FC1405"/>
    <w:rsid w:val="00FE409F"/>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9E38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AF5"/>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423C21"/>
    <w:pPr>
      <w:pBdr>
        <w:top w:val="single" w:sz="8" w:space="1" w:color="64B2C1" w:themeColor="background2"/>
      </w:pBdr>
      <w:tabs>
        <w:tab w:val="right" w:pos="10080"/>
      </w:tabs>
      <w:spacing w:after="0" w:line="240" w:lineRule="auto"/>
    </w:pPr>
    <w:rPr>
      <w:sz w:val="18"/>
    </w:rPr>
  </w:style>
  <w:style w:type="character" w:customStyle="1" w:styleId="FooterChar">
    <w:name w:val="Footer Char"/>
    <w:basedOn w:val="DefaultParagraphFont"/>
    <w:link w:val="Footer"/>
    <w:uiPriority w:val="99"/>
    <w:rsid w:val="00423C21"/>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813EC8"/>
    <w:pPr>
      <w:spacing w:after="0"/>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813EC8"/>
    <w:rPr>
      <w:rFonts w:asciiTheme="majorHAnsi" w:eastAsiaTheme="majorEastAsia" w:hAnsiTheme="majorHAnsi" w:cstheme="majorBidi"/>
      <w:b/>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Large">
    <w:name w:val="Table Text Large"/>
    <w:basedOn w:val="Normal"/>
    <w:qFormat/>
    <w:rsid w:val="00F77933"/>
    <w:pPr>
      <w:spacing w:before="0" w:after="0" w:line="240" w:lineRule="auto"/>
    </w:pPr>
    <w:rPr>
      <w:color w:val="2F2F2F"/>
      <w:sz w:val="18"/>
    </w:rPr>
  </w:style>
  <w:style w:type="paragraph" w:customStyle="1" w:styleId="TableHeadings">
    <w:name w:val="Table Headings"/>
    <w:basedOn w:val="Normal"/>
    <w:qFormat/>
    <w:rsid w:val="00974DD3"/>
    <w:pPr>
      <w:spacing w:before="0" w:after="0" w:line="216" w:lineRule="auto"/>
      <w:ind w:left="85"/>
    </w:pPr>
    <w:rPr>
      <w:b/>
      <w:color w:val="FFFFFF" w:themeColor="background1"/>
      <w:sz w:val="18"/>
      <w:szCs w:val="18"/>
    </w:rPr>
  </w:style>
  <w:style w:type="paragraph" w:styleId="NormalWeb">
    <w:name w:val="Normal (Web)"/>
    <w:basedOn w:val="Normal"/>
    <w:uiPriority w:val="99"/>
    <w:semiHidden/>
    <w:unhideWhenUsed/>
    <w:rsid w:val="000B453A"/>
    <w:pPr>
      <w:spacing w:before="100" w:beforeAutospacing="1" w:after="100" w:afterAutospacing="1" w:line="240" w:lineRule="auto"/>
    </w:pPr>
    <w:rPr>
      <w:rFonts w:ascii="Times New Roman" w:eastAsia="Times New Roman" w:hAnsi="Times New Roman" w:cs="Times New Roman"/>
      <w:color w:val="auto"/>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611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5.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ia\AppData\Roaming\Microsoft\Templates\Professional%20services%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D6E859673EB43BD81866C0DAC40FB4A"/>
        <w:category>
          <w:name w:val="General"/>
          <w:gallery w:val="placeholder"/>
        </w:category>
        <w:types>
          <w:type w:val="bbPlcHdr"/>
        </w:types>
        <w:behaviors>
          <w:behavior w:val="content"/>
        </w:behaviors>
        <w:guid w:val="{D905B754-11D7-4763-A501-6D5C39D9E501}"/>
      </w:docPartPr>
      <w:docPartBody>
        <w:p w:rsidR="00C01D28" w:rsidRDefault="00F84AB9">
          <w:pPr>
            <w:pStyle w:val="8D6E859673EB43BD81866C0DAC40FB4A"/>
          </w:pPr>
          <w:r w:rsidRPr="00D83966">
            <w:t>PROFESSIONAL</w:t>
          </w:r>
        </w:p>
      </w:docPartBody>
    </w:docPart>
    <w:docPart>
      <w:docPartPr>
        <w:name w:val="5373A414E0384C5E820DCB3A4E9B4D93"/>
        <w:category>
          <w:name w:val="General"/>
          <w:gallery w:val="placeholder"/>
        </w:category>
        <w:types>
          <w:type w:val="bbPlcHdr"/>
        </w:types>
        <w:behaviors>
          <w:behavior w:val="content"/>
        </w:behaviors>
        <w:guid w:val="{5F9BCAF0-A6AF-477F-AC08-86CC82D24B8C}"/>
      </w:docPartPr>
      <w:docPartBody>
        <w:p w:rsidR="00C01D28" w:rsidRDefault="00F84AB9">
          <w:pPr>
            <w:pStyle w:val="5373A414E0384C5E820DCB3A4E9B4D93"/>
          </w:pPr>
          <w:r w:rsidRPr="00D83966">
            <w:rPr>
              <w:rStyle w:val="TitleChar"/>
              <w:b w:val="0"/>
            </w:rPr>
            <w:t>SERVICES</w:t>
          </w:r>
        </w:p>
      </w:docPartBody>
    </w:docPart>
    <w:docPart>
      <w:docPartPr>
        <w:name w:val="07171EF132F448F0813E2754CCC785B3"/>
        <w:category>
          <w:name w:val="General"/>
          <w:gallery w:val="placeholder"/>
        </w:category>
        <w:types>
          <w:type w:val="bbPlcHdr"/>
        </w:types>
        <w:behaviors>
          <w:behavior w:val="content"/>
        </w:behaviors>
        <w:guid w:val="{1B4AFF3D-C768-4D6F-9B20-29F1B892F00A}"/>
      </w:docPartPr>
      <w:docPartBody>
        <w:p w:rsidR="00C01D28" w:rsidRDefault="00F84AB9">
          <w:pPr>
            <w:pStyle w:val="07171EF132F448F0813E2754CCC785B3"/>
          </w:pPr>
          <w:r w:rsidRPr="0092125E">
            <w:t>Business Plan</w:t>
          </w:r>
        </w:p>
      </w:docPartBody>
    </w:docPart>
    <w:docPart>
      <w:docPartPr>
        <w:name w:val="3BEE4BA0FE7A41A5ABA6183253066460"/>
        <w:category>
          <w:name w:val="General"/>
          <w:gallery w:val="placeholder"/>
        </w:category>
        <w:types>
          <w:type w:val="bbPlcHdr"/>
        </w:types>
        <w:behaviors>
          <w:behavior w:val="content"/>
        </w:behaviors>
        <w:guid w:val="{E04C6D56-54AB-46DA-B19A-AFF2156AF0EE}"/>
      </w:docPartPr>
      <w:docPartBody>
        <w:p w:rsidR="00F84AB9" w:rsidRDefault="00F84AB9">
          <w:pPr>
            <w:pStyle w:val="3BEE4BA0FE7A41A5ABA6183253066460"/>
          </w:pPr>
          <w:r w:rsidRPr="00D83966">
            <w:rPr>
              <w:rStyle w:val="SubtleEmphasis"/>
            </w:rPr>
            <w:t>PROFESSIONAL</w:t>
          </w:r>
        </w:p>
      </w:docPartBody>
    </w:docPart>
    <w:docPart>
      <w:docPartPr>
        <w:name w:val="7673F7BD48D34ADFB126F4931455AC9B"/>
        <w:category>
          <w:name w:val="General"/>
          <w:gallery w:val="placeholder"/>
        </w:category>
        <w:types>
          <w:type w:val="bbPlcHdr"/>
        </w:types>
        <w:behaviors>
          <w:behavior w:val="content"/>
        </w:behaviors>
        <w:guid w:val="{6F2723F0-AEB5-45AF-BB99-D2D7737B84F2}"/>
      </w:docPartPr>
      <w:docPartBody>
        <w:p w:rsidR="00F84AB9" w:rsidRDefault="00F84AB9">
          <w:pPr>
            <w:pStyle w:val="7673F7BD48D34ADFB126F4931455AC9B"/>
          </w:pPr>
          <w:r w:rsidRPr="00DF2DCC">
            <w:rPr>
              <w:rFonts w:asciiTheme="majorHAnsi" w:hAnsiTheme="majorHAnsi"/>
              <w:b/>
              <w:color w:val="ED7D31" w:themeColor="accent2"/>
              <w:sz w:val="28"/>
            </w:rPr>
            <w:t>SERVICES</w:t>
          </w:r>
        </w:p>
      </w:docPartBody>
    </w:docPart>
    <w:docPart>
      <w:docPartPr>
        <w:name w:val="5F65E3A2E1AC469B8B9A751EE6D44D9C"/>
        <w:category>
          <w:name w:val="General"/>
          <w:gallery w:val="placeholder"/>
        </w:category>
        <w:types>
          <w:type w:val="bbPlcHdr"/>
        </w:types>
        <w:behaviors>
          <w:behavior w:val="content"/>
        </w:behaviors>
        <w:guid w:val="{A8D7F7BE-0DCE-4101-BF29-2067E51663A6}"/>
      </w:docPartPr>
      <w:docPartBody>
        <w:p w:rsidR="00F84AB9" w:rsidRDefault="00F84AB9">
          <w:pPr>
            <w:pStyle w:val="5F65E3A2E1AC469B8B9A751EE6D44D9C"/>
          </w:pPr>
          <w:r w:rsidRPr="00DF2DCC">
            <w:rPr>
              <w:rStyle w:val="Emphasis"/>
            </w:rPr>
            <w:t>Business Plan</w:t>
          </w:r>
        </w:p>
      </w:docPartBody>
    </w:docPart>
    <w:docPart>
      <w:docPartPr>
        <w:name w:val="3E1CEA1982A04404B94E13D735D44509"/>
        <w:category>
          <w:name w:val="General"/>
          <w:gallery w:val="placeholder"/>
        </w:category>
        <w:types>
          <w:type w:val="bbPlcHdr"/>
        </w:types>
        <w:behaviors>
          <w:behavior w:val="content"/>
        </w:behaviors>
        <w:guid w:val="{ACA12372-B803-44F6-A4C8-4AFB4E02AD6E}"/>
      </w:docPartPr>
      <w:docPartBody>
        <w:p w:rsidR="00F84AB9" w:rsidRDefault="00F84AB9">
          <w:pPr>
            <w:pStyle w:val="3E1CEA1982A04404B94E13D735D44509"/>
          </w:pPr>
          <w:r w:rsidRPr="00F8411A">
            <w:rPr>
              <w:rStyle w:val="PlaceholderText"/>
              <w:color w:val="595959" w:themeColor="text1" w:themeTint="A6"/>
            </w:rPr>
            <w:t>Report Date</w:t>
          </w:r>
        </w:p>
      </w:docPartBody>
    </w:docPart>
    <w:docPart>
      <w:docPartPr>
        <w:name w:val="AD48EFBA5F1345E3978F23F031680CDE"/>
        <w:category>
          <w:name w:val="General"/>
          <w:gallery w:val="placeholder"/>
        </w:category>
        <w:types>
          <w:type w:val="bbPlcHdr"/>
        </w:types>
        <w:behaviors>
          <w:behavior w:val="content"/>
        </w:behaviors>
        <w:guid w:val="{525FA2C9-698D-4725-9CC9-78A549AFD740}"/>
      </w:docPartPr>
      <w:docPartBody>
        <w:p w:rsidR="00F84AB9" w:rsidRDefault="00F84AB9">
          <w:pPr>
            <w:pStyle w:val="AD48EFBA5F1345E3978F23F031680CDE"/>
          </w:pPr>
          <w:r w:rsidRPr="00DC7E1C">
            <w:rPr>
              <w:rStyle w:val="SubtleEmphasis"/>
            </w:rPr>
            <w:t>HOME BASED</w:t>
          </w:r>
        </w:p>
      </w:docPartBody>
    </w:docPart>
    <w:docPart>
      <w:docPartPr>
        <w:name w:val="4E698A7B39804B688474CAE54ECD7756"/>
        <w:category>
          <w:name w:val="General"/>
          <w:gallery w:val="placeholder"/>
        </w:category>
        <w:types>
          <w:type w:val="bbPlcHdr"/>
        </w:types>
        <w:behaviors>
          <w:behavior w:val="content"/>
        </w:behaviors>
        <w:guid w:val="{A51F1A6F-047C-4396-B640-F947F118AA03}"/>
      </w:docPartPr>
      <w:docPartBody>
        <w:p w:rsidR="00F84AB9" w:rsidRDefault="00F84AB9">
          <w:pPr>
            <w:pStyle w:val="4E698A7B39804B688474CAE54ECD7756"/>
          </w:pPr>
          <w:r w:rsidRPr="00DF2DCC">
            <w:rPr>
              <w:rFonts w:asciiTheme="majorHAnsi" w:hAnsiTheme="majorHAnsi"/>
              <w:b/>
              <w:color w:val="ED7D31" w:themeColor="accent2"/>
              <w:sz w:val="28"/>
            </w:rPr>
            <w:t>PROFESSIONAL SERVICES</w:t>
          </w:r>
        </w:p>
      </w:docPartBody>
    </w:docPart>
    <w:docPart>
      <w:docPartPr>
        <w:name w:val="507BF124902A4AE6867392D01FFEBE12"/>
        <w:category>
          <w:name w:val="General"/>
          <w:gallery w:val="placeholder"/>
        </w:category>
        <w:types>
          <w:type w:val="bbPlcHdr"/>
        </w:types>
        <w:behaviors>
          <w:behavior w:val="content"/>
        </w:behaviors>
        <w:guid w:val="{56EDE118-5597-4301-A8DC-3B035219D5D3}"/>
      </w:docPartPr>
      <w:docPartBody>
        <w:p w:rsidR="00F84AB9" w:rsidRDefault="00F84AB9">
          <w:pPr>
            <w:pStyle w:val="507BF124902A4AE6867392D01FFEBE12"/>
          </w:pPr>
          <w:r w:rsidRPr="00DF2DCC">
            <w:rPr>
              <w:rStyle w:val="Emphasis"/>
            </w:rPr>
            <w:t>Business Plan</w:t>
          </w:r>
        </w:p>
      </w:docPartBody>
    </w:docPart>
    <w:docPart>
      <w:docPartPr>
        <w:name w:val="6505DBC62FF54B22AB29686BEB1E1FB8"/>
        <w:category>
          <w:name w:val="General"/>
          <w:gallery w:val="placeholder"/>
        </w:category>
        <w:types>
          <w:type w:val="bbPlcHdr"/>
        </w:types>
        <w:behaviors>
          <w:behavior w:val="content"/>
        </w:behaviors>
        <w:guid w:val="{9B51D5BB-98D1-40D7-BA07-372AAA7BCB7F}"/>
      </w:docPartPr>
      <w:docPartBody>
        <w:p w:rsidR="00F84AB9" w:rsidRDefault="00F84AB9">
          <w:pPr>
            <w:pStyle w:val="6505DBC62FF54B22AB29686BEB1E1FB8"/>
          </w:pPr>
          <w:r w:rsidRPr="00E862EA">
            <w:rPr>
              <w:rFonts w:asciiTheme="majorHAnsi" w:hAnsiTheme="majorHAnsi"/>
              <w:b/>
              <w:color w:val="ED7D31" w:themeColor="accent2"/>
              <w:sz w:val="28"/>
            </w:rPr>
            <w:t>PROFESSIONAL</w:t>
          </w:r>
        </w:p>
      </w:docPartBody>
    </w:docPart>
    <w:docPart>
      <w:docPartPr>
        <w:name w:val="E2D928738B2D44069C68EBB9CCF9DCB7"/>
        <w:category>
          <w:name w:val="General"/>
          <w:gallery w:val="placeholder"/>
        </w:category>
        <w:types>
          <w:type w:val="bbPlcHdr"/>
        </w:types>
        <w:behaviors>
          <w:behavior w:val="content"/>
        </w:behaviors>
        <w:guid w:val="{1ADF5BA8-6114-4181-AF9E-80BF67FB9991}"/>
      </w:docPartPr>
      <w:docPartBody>
        <w:p w:rsidR="00F84AB9" w:rsidRDefault="00F84AB9">
          <w:pPr>
            <w:pStyle w:val="E2D928738B2D44069C68EBB9CCF9DCB7"/>
          </w:pPr>
          <w:r w:rsidRPr="00E862EA">
            <w:rPr>
              <w:rFonts w:asciiTheme="majorHAnsi" w:hAnsiTheme="majorHAnsi"/>
              <w:b/>
              <w:color w:val="ED7D31" w:themeColor="accent2"/>
              <w:sz w:val="28"/>
            </w:rPr>
            <w:t>SERVICES</w:t>
          </w:r>
        </w:p>
      </w:docPartBody>
    </w:docPart>
    <w:docPart>
      <w:docPartPr>
        <w:name w:val="E07AB8C2D66C4B74B9885C3B3927CC2D"/>
        <w:category>
          <w:name w:val="General"/>
          <w:gallery w:val="placeholder"/>
        </w:category>
        <w:types>
          <w:type w:val="bbPlcHdr"/>
        </w:types>
        <w:behaviors>
          <w:behavior w:val="content"/>
        </w:behaviors>
        <w:guid w:val="{4DE7FF25-D83D-4D82-BB65-1681B68F3796}"/>
      </w:docPartPr>
      <w:docPartBody>
        <w:p w:rsidR="00F84AB9" w:rsidRDefault="00F84AB9">
          <w:pPr>
            <w:pStyle w:val="E07AB8C2D66C4B74B9885C3B3927CC2D"/>
          </w:pPr>
          <w:r w:rsidRPr="00DF2DCC">
            <w:rPr>
              <w:rStyle w:val="Emphasis"/>
            </w:rPr>
            <w:t>Business Plan</w:t>
          </w:r>
        </w:p>
      </w:docPartBody>
    </w:docPart>
    <w:docPart>
      <w:docPartPr>
        <w:name w:val="8BA4CACE788544BDB71762B0B98A3854"/>
        <w:category>
          <w:name w:val="General"/>
          <w:gallery w:val="placeholder"/>
        </w:category>
        <w:types>
          <w:type w:val="bbPlcHdr"/>
        </w:types>
        <w:behaviors>
          <w:behavior w:val="content"/>
        </w:behaviors>
        <w:guid w:val="{A2B11D60-E12F-459C-B489-51138236CA1D}"/>
      </w:docPartPr>
      <w:docPartBody>
        <w:p w:rsidR="00F84AB9" w:rsidRDefault="00F84AB9">
          <w:pPr>
            <w:pStyle w:val="8BA4CACE788544BDB71762B0B98A3854"/>
          </w:pPr>
          <w:r w:rsidRPr="00F8411A">
            <w:rPr>
              <w:rStyle w:val="PlaceholderText"/>
              <w:color w:val="595959" w:themeColor="text1" w:themeTint="A6"/>
            </w:rPr>
            <w:t>Report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ED7D31" w:themeColor="accent2"/>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70AD47" w:themeColor="accent6"/>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5B9BD5"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A5A5A5" w:themeColor="accent3"/>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4472C4" w:themeColor="accent5"/>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5B9BD5"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AB9"/>
    <w:rsid w:val="0008720C"/>
    <w:rsid w:val="00C01D28"/>
    <w:rsid w:val="00D70F4F"/>
    <w:rsid w:val="00F84A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6E859673EB43BD81866C0DAC40FB4A">
    <w:name w:val="8D6E859673EB43BD81866C0DAC40FB4A"/>
  </w:style>
  <w:style w:type="paragraph" w:styleId="Title">
    <w:name w:val="Title"/>
    <w:basedOn w:val="Normal"/>
    <w:next w:val="Normal"/>
    <w:link w:val="TitleChar"/>
    <w:uiPriority w:val="10"/>
    <w:qFormat/>
    <w:pPr>
      <w:spacing w:before="120" w:after="0" w:line="288" w:lineRule="auto"/>
      <w:contextualSpacing/>
      <w:jc w:val="center"/>
    </w:pPr>
    <w:rPr>
      <w:rFonts w:asciiTheme="majorHAnsi" w:eastAsiaTheme="majorEastAsia" w:hAnsiTheme="majorHAnsi" w:cstheme="majorBidi"/>
      <w:b/>
      <w:color w:val="FFFFFF" w:themeColor="background1"/>
      <w:spacing w:val="-10"/>
      <w:kern w:val="28"/>
      <w:sz w:val="96"/>
      <w:szCs w:val="56"/>
      <w:lang w:val="en-US" w:eastAsia="en-US"/>
    </w:rPr>
  </w:style>
  <w:style w:type="character" w:customStyle="1" w:styleId="TitleChar">
    <w:name w:val="Title Char"/>
    <w:basedOn w:val="DefaultParagraphFont"/>
    <w:link w:val="Title"/>
    <w:uiPriority w:val="10"/>
    <w:rPr>
      <w:rFonts w:asciiTheme="majorHAnsi" w:eastAsiaTheme="majorEastAsia" w:hAnsiTheme="majorHAnsi" w:cstheme="majorBidi"/>
      <w:b/>
      <w:color w:val="FFFFFF" w:themeColor="background1"/>
      <w:spacing w:val="-10"/>
      <w:kern w:val="28"/>
      <w:sz w:val="96"/>
      <w:szCs w:val="56"/>
      <w:lang w:val="en-US" w:eastAsia="en-US"/>
    </w:rPr>
  </w:style>
  <w:style w:type="paragraph" w:customStyle="1" w:styleId="5373A414E0384C5E820DCB3A4E9B4D93">
    <w:name w:val="5373A414E0384C5E820DCB3A4E9B4D93"/>
  </w:style>
  <w:style w:type="paragraph" w:customStyle="1" w:styleId="07171EF132F448F0813E2754CCC785B3">
    <w:name w:val="07171EF132F448F0813E2754CCC785B3"/>
  </w:style>
  <w:style w:type="paragraph" w:customStyle="1" w:styleId="1C0869C8B1A64C30A15CD9165DB46F3F">
    <w:name w:val="1C0869C8B1A64C30A15CD9165DB46F3F"/>
  </w:style>
  <w:style w:type="paragraph" w:customStyle="1" w:styleId="F4EFA8781C174631B449561EFB3148AE">
    <w:name w:val="F4EFA8781C174631B449561EFB3148AE"/>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lang w:val="en-US" w:eastAsia="en-US"/>
    </w:rPr>
  </w:style>
  <w:style w:type="paragraph" w:customStyle="1" w:styleId="EF1EB05989E24B5CBCF6883697DC7166">
    <w:name w:val="EF1EB05989E24B5CBCF6883697DC7166"/>
  </w:style>
  <w:style w:type="paragraph" w:customStyle="1" w:styleId="97EA7333FF0E4563BF3EA703353A1605">
    <w:name w:val="97EA7333FF0E4563BF3EA703353A1605"/>
  </w:style>
  <w:style w:type="paragraph" w:customStyle="1" w:styleId="193DE98B325342D48B6746B84460774B">
    <w:name w:val="193DE98B325342D48B6746B84460774B"/>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lang w:val="en-US" w:eastAsia="en-US"/>
    </w:rPr>
  </w:style>
  <w:style w:type="paragraph" w:customStyle="1" w:styleId="154677F8691B4744993B09C18FA2129D">
    <w:name w:val="154677F8691B4744993B09C18FA2129D"/>
  </w:style>
  <w:style w:type="paragraph" w:customStyle="1" w:styleId="62D1FEC10E4F48BA973A246F3DF4E28A">
    <w:name w:val="62D1FEC10E4F48BA973A246F3DF4E28A"/>
  </w:style>
  <w:style w:type="paragraph" w:customStyle="1" w:styleId="A0FF215500F94328BA3AA186E70E1301">
    <w:name w:val="A0FF215500F94328BA3AA186E70E1301"/>
  </w:style>
  <w:style w:type="character" w:customStyle="1" w:styleId="Bold">
    <w:name w:val="Bold"/>
    <w:uiPriority w:val="1"/>
    <w:qFormat/>
    <w:rPr>
      <w:b/>
      <w:bCs/>
    </w:rPr>
  </w:style>
  <w:style w:type="paragraph" w:customStyle="1" w:styleId="C0D8DD55B4184923A82285E4F817040E">
    <w:name w:val="C0D8DD55B4184923A82285E4F817040E"/>
  </w:style>
  <w:style w:type="paragraph" w:customStyle="1" w:styleId="5A6F1607BD804053A39BFFB2DA943D92">
    <w:name w:val="5A6F1607BD804053A39BFFB2DA943D92"/>
  </w:style>
  <w:style w:type="paragraph" w:customStyle="1" w:styleId="AB165A9F44504B1EA492F4A289DAC940">
    <w:name w:val="AB165A9F44504B1EA492F4A289DAC940"/>
  </w:style>
  <w:style w:type="paragraph" w:customStyle="1" w:styleId="B06B5AA356ED497F86F5A5C50BC40614">
    <w:name w:val="B06B5AA356ED497F86F5A5C50BC40614"/>
  </w:style>
  <w:style w:type="paragraph" w:customStyle="1" w:styleId="1B9613653EEC42428C025C1243D5999C">
    <w:name w:val="1B9613653EEC42428C025C1243D5999C"/>
  </w:style>
  <w:style w:type="paragraph" w:customStyle="1" w:styleId="9B41B1AB6DB14A3C9DC79F60FF78469D">
    <w:name w:val="9B41B1AB6DB14A3C9DC79F60FF78469D"/>
  </w:style>
  <w:style w:type="paragraph" w:customStyle="1" w:styleId="137ED5FE277044AA95F6567646DC3B77">
    <w:name w:val="137ED5FE277044AA95F6567646DC3B77"/>
  </w:style>
  <w:style w:type="paragraph" w:customStyle="1" w:styleId="B25F1A8E04754B2489BA6C0B20044948">
    <w:name w:val="B25F1A8E04754B2489BA6C0B20044948"/>
  </w:style>
  <w:style w:type="paragraph" w:customStyle="1" w:styleId="03D51C4848A04B34BDD92957E0B0B2DE">
    <w:name w:val="03D51C4848A04B34BDD92957E0B0B2DE"/>
  </w:style>
  <w:style w:type="paragraph" w:customStyle="1" w:styleId="B658B2B75BE64FAF8DD6E931210970E2">
    <w:name w:val="B658B2B75BE64FAF8DD6E931210970E2"/>
  </w:style>
  <w:style w:type="paragraph" w:customStyle="1" w:styleId="7368064E0AEB4C488DF48DC4CD0A311F">
    <w:name w:val="7368064E0AEB4C488DF48DC4CD0A311F"/>
  </w:style>
  <w:style w:type="paragraph" w:customStyle="1" w:styleId="96F18FD2616045FD87ABF9D41AB970BB">
    <w:name w:val="96F18FD2616045FD87ABF9D41AB970BB"/>
  </w:style>
  <w:style w:type="paragraph" w:customStyle="1" w:styleId="C49286C281FF451E82EBC6455A8464DB">
    <w:name w:val="C49286C281FF451E82EBC6455A8464DB"/>
  </w:style>
  <w:style w:type="paragraph" w:customStyle="1" w:styleId="670ABC2084A647ABA05F41F4FC6B1DC3">
    <w:name w:val="670ABC2084A647ABA05F41F4FC6B1DC3"/>
  </w:style>
  <w:style w:type="paragraph" w:customStyle="1" w:styleId="40E36CC9EF49407787830EBFAD12AA1B">
    <w:name w:val="40E36CC9EF49407787830EBFAD12AA1B"/>
  </w:style>
  <w:style w:type="paragraph" w:customStyle="1" w:styleId="7077BF28525E4E7A8F486B7A0871F4CE">
    <w:name w:val="7077BF28525E4E7A8F486B7A0871F4CE"/>
  </w:style>
  <w:style w:type="paragraph" w:customStyle="1" w:styleId="CB318E5DE2254719B7ED0D75EF7C08C3">
    <w:name w:val="CB318E5DE2254719B7ED0D75EF7C08C3"/>
  </w:style>
  <w:style w:type="paragraph" w:customStyle="1" w:styleId="5C2ECB9823C544EC866ED431EE8DE42F">
    <w:name w:val="5C2ECB9823C544EC866ED431EE8DE42F"/>
  </w:style>
  <w:style w:type="paragraph" w:customStyle="1" w:styleId="A1BC5F08975943539BE0D7AFA0320B95">
    <w:name w:val="A1BC5F08975943539BE0D7AFA0320B95"/>
  </w:style>
  <w:style w:type="paragraph" w:customStyle="1" w:styleId="71398EA6A1B7435084857CD152E5F8C4">
    <w:name w:val="71398EA6A1B7435084857CD152E5F8C4"/>
  </w:style>
  <w:style w:type="paragraph" w:customStyle="1" w:styleId="B80E5B69334D4A24974E0D4CB1CCF45B">
    <w:name w:val="B80E5B69334D4A24974E0D4CB1CCF45B"/>
  </w:style>
  <w:style w:type="paragraph" w:customStyle="1" w:styleId="6F201C1DED174B32A80694014F9252A0">
    <w:name w:val="6F201C1DED174B32A80694014F9252A0"/>
  </w:style>
  <w:style w:type="paragraph" w:customStyle="1" w:styleId="69D6ACF494D244CB8BCE64822473ABBC">
    <w:name w:val="69D6ACF494D244CB8BCE64822473ABBC"/>
  </w:style>
  <w:style w:type="paragraph" w:customStyle="1" w:styleId="097ABFFF980F4BD3B060F5DE52D24901">
    <w:name w:val="097ABFFF980F4BD3B060F5DE52D24901"/>
  </w:style>
  <w:style w:type="paragraph" w:customStyle="1" w:styleId="5E3276BA1B5044D1A61BE1575B3822EC">
    <w:name w:val="5E3276BA1B5044D1A61BE1575B3822EC"/>
  </w:style>
  <w:style w:type="paragraph" w:customStyle="1" w:styleId="295D40EB390E4B3A9E1125BE774C9A2A">
    <w:name w:val="295D40EB390E4B3A9E1125BE774C9A2A"/>
  </w:style>
  <w:style w:type="paragraph" w:customStyle="1" w:styleId="CFCDDC71496840F58F73506D7C93B32F">
    <w:name w:val="CFCDDC71496840F58F73506D7C93B32F"/>
  </w:style>
  <w:style w:type="paragraph" w:customStyle="1" w:styleId="BC8BFFAAFA2147CD9EB427C4F339CFD2">
    <w:name w:val="BC8BFFAAFA2147CD9EB427C4F339CFD2"/>
  </w:style>
  <w:style w:type="paragraph" w:customStyle="1" w:styleId="FA2A14D704314A4DBF9390E76F2934D5">
    <w:name w:val="FA2A14D704314A4DBF9390E76F2934D5"/>
  </w:style>
  <w:style w:type="paragraph" w:customStyle="1" w:styleId="544938F8238F42E692205DF5FE559C5C">
    <w:name w:val="544938F8238F42E692205DF5FE559C5C"/>
  </w:style>
  <w:style w:type="paragraph" w:customStyle="1" w:styleId="CF1747CBFF6542FCBDE165B704F60865">
    <w:name w:val="CF1747CBFF6542FCBDE165B704F60865"/>
  </w:style>
  <w:style w:type="paragraph" w:customStyle="1" w:styleId="E364C0AEA3C4478FA3937F400163D07E">
    <w:name w:val="E364C0AEA3C4478FA3937F400163D07E"/>
  </w:style>
  <w:style w:type="paragraph" w:customStyle="1" w:styleId="84592240C2EF4BA4A733B318FC515299">
    <w:name w:val="84592240C2EF4BA4A733B318FC515299"/>
  </w:style>
  <w:style w:type="paragraph" w:customStyle="1" w:styleId="F278268FF326454B864B12D8703128F8">
    <w:name w:val="F278268FF326454B864B12D8703128F8"/>
  </w:style>
  <w:style w:type="paragraph" w:customStyle="1" w:styleId="7976A3FD9F4649F6B9C647C837740649">
    <w:name w:val="7976A3FD9F4649F6B9C647C837740649"/>
  </w:style>
  <w:style w:type="paragraph" w:customStyle="1" w:styleId="7E64347E99424706846802306EB01D19">
    <w:name w:val="7E64347E99424706846802306EB01D19"/>
  </w:style>
  <w:style w:type="paragraph" w:customStyle="1" w:styleId="8D417D0FD25345179D466D2011809D9D">
    <w:name w:val="8D417D0FD25345179D466D2011809D9D"/>
  </w:style>
  <w:style w:type="paragraph" w:customStyle="1" w:styleId="450B6AA468424753ACC34B1A2A30F243">
    <w:name w:val="450B6AA468424753ACC34B1A2A30F243"/>
  </w:style>
  <w:style w:type="paragraph" w:customStyle="1" w:styleId="730BB209111841FC98ABF95B730131D6">
    <w:name w:val="730BB209111841FC98ABF95B730131D6"/>
  </w:style>
  <w:style w:type="paragraph" w:customStyle="1" w:styleId="093C658586EE4A8EB7299B11B5065369">
    <w:name w:val="093C658586EE4A8EB7299B11B5065369"/>
  </w:style>
  <w:style w:type="paragraph" w:customStyle="1" w:styleId="4A170ECDA78D45659E6620B966DDBC2B">
    <w:name w:val="4A170ECDA78D45659E6620B966DDBC2B"/>
  </w:style>
  <w:style w:type="paragraph" w:customStyle="1" w:styleId="7DCFB3D7EAAA4FD58C4A742428D23E91">
    <w:name w:val="7DCFB3D7EAAA4FD58C4A742428D23E91"/>
  </w:style>
  <w:style w:type="paragraph" w:customStyle="1" w:styleId="38C357D5F52C4264BEF9EB87E32AFC4A">
    <w:name w:val="38C357D5F52C4264BEF9EB87E32AFC4A"/>
  </w:style>
  <w:style w:type="paragraph" w:customStyle="1" w:styleId="77B219040AF846A0A43487201478970E">
    <w:name w:val="77B219040AF846A0A43487201478970E"/>
  </w:style>
  <w:style w:type="paragraph" w:customStyle="1" w:styleId="ED5F4C162E85417DB0904A8FADBCE6FC">
    <w:name w:val="ED5F4C162E85417DB0904A8FADBCE6FC"/>
  </w:style>
  <w:style w:type="paragraph" w:customStyle="1" w:styleId="91C6DBBB75414FBE9BEDAC4F25C133CD">
    <w:name w:val="91C6DBBB75414FBE9BEDAC4F25C133CD"/>
  </w:style>
  <w:style w:type="paragraph" w:customStyle="1" w:styleId="33A0F478376149C98E61E99CA1BDD466">
    <w:name w:val="33A0F478376149C98E61E99CA1BDD466"/>
  </w:style>
  <w:style w:type="paragraph" w:customStyle="1" w:styleId="132255F44340487987614298A82923BD">
    <w:name w:val="132255F44340487987614298A82923BD"/>
  </w:style>
  <w:style w:type="paragraph" w:customStyle="1" w:styleId="83FA0D5437C042D297EF74DA8C2C1DC6">
    <w:name w:val="83FA0D5437C042D297EF74DA8C2C1DC6"/>
  </w:style>
  <w:style w:type="paragraph" w:customStyle="1" w:styleId="F4750FBCB91244AB87CC09BEBAF47FE2">
    <w:name w:val="F4750FBCB91244AB87CC09BEBAF47FE2"/>
  </w:style>
  <w:style w:type="paragraph" w:customStyle="1" w:styleId="EB0A13FB03DE48B7B17D62673DFE7064">
    <w:name w:val="EB0A13FB03DE48B7B17D62673DFE7064"/>
  </w:style>
  <w:style w:type="paragraph" w:customStyle="1" w:styleId="ED719C4A22614D7BAF9AA268F4278D1C">
    <w:name w:val="ED719C4A22614D7BAF9AA268F4278D1C"/>
  </w:style>
  <w:style w:type="paragraph" w:customStyle="1" w:styleId="CD9F12C2D36E472D97D0EB4390D89FD0">
    <w:name w:val="CD9F12C2D36E472D97D0EB4390D89FD0"/>
  </w:style>
  <w:style w:type="paragraph" w:customStyle="1" w:styleId="1030250A031A4675BD9779036DE70E62">
    <w:name w:val="1030250A031A4675BD9779036DE70E62"/>
  </w:style>
  <w:style w:type="paragraph" w:customStyle="1" w:styleId="Graphbullet">
    <w:name w:val="Graph bullet"/>
    <w:basedOn w:val="Normal"/>
    <w:qFormat/>
    <w:pPr>
      <w:numPr>
        <w:numId w:val="3"/>
      </w:numPr>
      <w:spacing w:after="0" w:line="216" w:lineRule="auto"/>
      <w:ind w:left="284" w:hanging="284"/>
    </w:pPr>
    <w:rPr>
      <w:rFonts w:eastAsiaTheme="minorHAnsi"/>
      <w:color w:val="595959" w:themeColor="text1" w:themeTint="A6"/>
      <w:sz w:val="20"/>
      <w:lang w:val="en-US" w:eastAsia="en-US"/>
    </w:rPr>
  </w:style>
  <w:style w:type="paragraph" w:customStyle="1" w:styleId="242D57FE73D8432B8C310FB4F23230C6">
    <w:name w:val="242D57FE73D8432B8C310FB4F23230C6"/>
  </w:style>
  <w:style w:type="paragraph" w:customStyle="1" w:styleId="3C2E27BBBC094CBCBE2000D0316FE131">
    <w:name w:val="3C2E27BBBC094CBCBE2000D0316FE131"/>
  </w:style>
  <w:style w:type="paragraph" w:customStyle="1" w:styleId="Graphbullet2">
    <w:name w:val="Graph bullet 2"/>
    <w:basedOn w:val="Normal"/>
    <w:qFormat/>
    <w:pPr>
      <w:numPr>
        <w:numId w:val="4"/>
      </w:numPr>
      <w:spacing w:after="0" w:line="216" w:lineRule="auto"/>
      <w:ind w:left="284" w:hanging="284"/>
    </w:pPr>
    <w:rPr>
      <w:rFonts w:eastAsiaTheme="minorHAnsi"/>
      <w:color w:val="595959" w:themeColor="text1" w:themeTint="A6"/>
      <w:sz w:val="20"/>
      <w:lang w:val="en-US" w:eastAsia="en-US"/>
    </w:rPr>
  </w:style>
  <w:style w:type="paragraph" w:customStyle="1" w:styleId="A03D0D7278294096A247BF828F76BB1A">
    <w:name w:val="A03D0D7278294096A247BF828F76BB1A"/>
  </w:style>
  <w:style w:type="paragraph" w:customStyle="1" w:styleId="240149B879C5410B925748A8F1FFB587">
    <w:name w:val="240149B879C5410B925748A8F1FFB587"/>
  </w:style>
  <w:style w:type="paragraph" w:customStyle="1" w:styleId="Graphbullet3">
    <w:name w:val="Graph bullet 3"/>
    <w:basedOn w:val="Normal"/>
    <w:qFormat/>
    <w:pPr>
      <w:numPr>
        <w:numId w:val="5"/>
      </w:numPr>
      <w:spacing w:after="0" w:line="216" w:lineRule="auto"/>
      <w:ind w:left="284" w:hanging="284"/>
    </w:pPr>
    <w:rPr>
      <w:rFonts w:eastAsiaTheme="minorHAnsi"/>
      <w:color w:val="595959" w:themeColor="text1" w:themeTint="A6"/>
      <w:sz w:val="20"/>
      <w:lang w:val="en-US" w:eastAsia="en-US"/>
    </w:rPr>
  </w:style>
  <w:style w:type="paragraph" w:customStyle="1" w:styleId="6F4B84CA54304D46844CD9BE03576232">
    <w:name w:val="6F4B84CA54304D46844CD9BE03576232"/>
  </w:style>
  <w:style w:type="paragraph" w:customStyle="1" w:styleId="CE137C2734CF45319B69102A105EBB02">
    <w:name w:val="CE137C2734CF45319B69102A105EBB02"/>
  </w:style>
  <w:style w:type="paragraph" w:customStyle="1" w:styleId="Graphbullet4">
    <w:name w:val="Graph bullet 4"/>
    <w:basedOn w:val="Normal"/>
    <w:qFormat/>
    <w:pPr>
      <w:numPr>
        <w:numId w:val="6"/>
      </w:numPr>
      <w:spacing w:after="0" w:line="240" w:lineRule="auto"/>
      <w:ind w:left="284" w:hanging="284"/>
    </w:pPr>
    <w:rPr>
      <w:rFonts w:eastAsiaTheme="minorHAnsi"/>
      <w:color w:val="595959" w:themeColor="text1" w:themeTint="A6"/>
      <w:sz w:val="20"/>
      <w:lang w:val="en-US" w:eastAsia="en-US"/>
    </w:rPr>
  </w:style>
  <w:style w:type="paragraph" w:customStyle="1" w:styleId="AE3C8CB5C0A7471AA83DDCDB293760AB">
    <w:name w:val="AE3C8CB5C0A7471AA83DDCDB293760AB"/>
  </w:style>
  <w:style w:type="paragraph" w:customStyle="1" w:styleId="9109E068CAE745CC80606AD966CFF230">
    <w:name w:val="9109E068CAE745CC80606AD966CFF230"/>
  </w:style>
  <w:style w:type="paragraph" w:customStyle="1" w:styleId="7DA0EBBE28C44C309AFE182E22222607">
    <w:name w:val="7DA0EBBE28C44C309AFE182E22222607"/>
  </w:style>
  <w:style w:type="paragraph" w:customStyle="1" w:styleId="DD417D628D0B437A8A12BBC81661F09B">
    <w:name w:val="DD417D628D0B437A8A12BBC81661F09B"/>
  </w:style>
  <w:style w:type="paragraph" w:customStyle="1" w:styleId="81C8C6510085494CB422C33CA76B0843">
    <w:name w:val="81C8C6510085494CB422C33CA76B0843"/>
  </w:style>
  <w:style w:type="paragraph" w:customStyle="1" w:styleId="31906E3819CC4E54A3C4074D5B6CFE19">
    <w:name w:val="31906E3819CC4E54A3C4074D5B6CFE19"/>
  </w:style>
  <w:style w:type="paragraph" w:customStyle="1" w:styleId="FD1A9C969AB04F5F86123D06A0A36132">
    <w:name w:val="FD1A9C969AB04F5F86123D06A0A36132"/>
  </w:style>
  <w:style w:type="paragraph" w:customStyle="1" w:styleId="D2CBF3190C9D48979EBF1925F60F5981">
    <w:name w:val="D2CBF3190C9D48979EBF1925F60F5981"/>
  </w:style>
  <w:style w:type="paragraph" w:customStyle="1" w:styleId="2AD1FDB2CB91430ABD91900ECBC690AD">
    <w:name w:val="2AD1FDB2CB91430ABD91900ECBC690AD"/>
  </w:style>
  <w:style w:type="paragraph" w:customStyle="1" w:styleId="671FF674C38F4D8488A2D201203533FF">
    <w:name w:val="671FF674C38F4D8488A2D201203533FF"/>
  </w:style>
  <w:style w:type="paragraph" w:customStyle="1" w:styleId="C0961EDF241645CBBBF14AA187400B68">
    <w:name w:val="C0961EDF241645CBBBF14AA187400B68"/>
  </w:style>
  <w:style w:type="paragraph" w:customStyle="1" w:styleId="DC3798FAF4EF413F9B34A9EF3A50AC28">
    <w:name w:val="DC3798FAF4EF413F9B34A9EF3A50AC28"/>
  </w:style>
  <w:style w:type="paragraph" w:customStyle="1" w:styleId="403410EA6EEA4D96BC7D99F7677FC0F3">
    <w:name w:val="403410EA6EEA4D96BC7D99F7677FC0F3"/>
  </w:style>
  <w:style w:type="paragraph" w:customStyle="1" w:styleId="C4020C4B1B064773B882E5367B8A9A3B">
    <w:name w:val="C4020C4B1B064773B882E5367B8A9A3B"/>
  </w:style>
  <w:style w:type="paragraph" w:customStyle="1" w:styleId="45F977F9C0454EDE935C91D47CEBC928">
    <w:name w:val="45F977F9C0454EDE935C91D47CEBC928"/>
  </w:style>
  <w:style w:type="paragraph" w:customStyle="1" w:styleId="6FE2D3D609B14A299F8CC21C08F6CB3C">
    <w:name w:val="6FE2D3D609B14A299F8CC21C08F6CB3C"/>
  </w:style>
  <w:style w:type="paragraph" w:customStyle="1" w:styleId="DDB7CC793D1447B3A5DE2CE13C5A3057">
    <w:name w:val="DDB7CC793D1447B3A5DE2CE13C5A3057"/>
  </w:style>
  <w:style w:type="paragraph" w:customStyle="1" w:styleId="ABE7C07D89D04437AB4266FD3C5B415B">
    <w:name w:val="ABE7C07D89D04437AB4266FD3C5B415B"/>
  </w:style>
  <w:style w:type="paragraph" w:customStyle="1" w:styleId="EF552AA47C7C47D096F8C61857344857">
    <w:name w:val="EF552AA47C7C47D096F8C61857344857"/>
  </w:style>
  <w:style w:type="paragraph" w:customStyle="1" w:styleId="E0604C45EA0F44A1A863877AC60961CB">
    <w:name w:val="E0604C45EA0F44A1A863877AC60961CB"/>
  </w:style>
  <w:style w:type="paragraph" w:customStyle="1" w:styleId="3ADE3C1BB5034A508EE505EF9F569E21">
    <w:name w:val="3ADE3C1BB5034A508EE505EF9F569E21"/>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lang w:val="en-US" w:eastAsia="en-US"/>
    </w:rPr>
  </w:style>
  <w:style w:type="paragraph" w:customStyle="1" w:styleId="2171B3D280634F1699F8A333F7E710BA">
    <w:name w:val="2171B3D280634F1699F8A333F7E710BA"/>
  </w:style>
  <w:style w:type="paragraph" w:customStyle="1" w:styleId="FA66BB7ABD3542DE85BDA7FCA8218086">
    <w:name w:val="FA66BB7ABD3542DE85BDA7FCA8218086"/>
  </w:style>
  <w:style w:type="paragraph" w:customStyle="1" w:styleId="834795436C0144EA991341A35412504C">
    <w:name w:val="834795436C0144EA991341A35412504C"/>
  </w:style>
  <w:style w:type="paragraph" w:customStyle="1" w:styleId="B0A20EEF69DC43A98CFAA8C8EB0AEB90">
    <w:name w:val="B0A20EEF69DC43A98CFAA8C8EB0AEB90"/>
  </w:style>
  <w:style w:type="paragraph" w:customStyle="1" w:styleId="1100EF69199548AA89E55CF8F36AE2A8">
    <w:name w:val="1100EF69199548AA89E55CF8F36AE2A8"/>
  </w:style>
  <w:style w:type="paragraph" w:customStyle="1" w:styleId="D1F1B4093B7A430FBDE5F6726772262D">
    <w:name w:val="D1F1B4093B7A430FBDE5F6726772262D"/>
  </w:style>
  <w:style w:type="paragraph" w:customStyle="1" w:styleId="7F989F1F5BD84364981BD5F3995AD28F">
    <w:name w:val="7F989F1F5BD84364981BD5F3995AD28F"/>
  </w:style>
  <w:style w:type="paragraph" w:customStyle="1" w:styleId="0BA6F2C073424DE1B6950F085929B4CA">
    <w:name w:val="0BA6F2C073424DE1B6950F085929B4CA"/>
  </w:style>
  <w:style w:type="paragraph" w:customStyle="1" w:styleId="E16F997AA77D4565BB42E61492BCE85E">
    <w:name w:val="E16F997AA77D4565BB42E61492BCE85E"/>
  </w:style>
  <w:style w:type="paragraph" w:customStyle="1" w:styleId="32FE8970CECD4AF68B66F551DA801830">
    <w:name w:val="32FE8970CECD4AF68B66F551DA801830"/>
  </w:style>
  <w:style w:type="paragraph" w:customStyle="1" w:styleId="E36581165F174449943FE7FAFCCF430B">
    <w:name w:val="E36581165F174449943FE7FAFCCF430B"/>
  </w:style>
  <w:style w:type="paragraph" w:customStyle="1" w:styleId="D56468C128BC4B8B9A66E3ED24A2EA23">
    <w:name w:val="D56468C128BC4B8B9A66E3ED24A2EA23"/>
  </w:style>
  <w:style w:type="paragraph" w:customStyle="1" w:styleId="92FF5B5B809247F7B20961C85B0EF369">
    <w:name w:val="92FF5B5B809247F7B20961C85B0EF369"/>
  </w:style>
  <w:style w:type="paragraph" w:customStyle="1" w:styleId="A8859FA61CE149EE924331415507F402">
    <w:name w:val="A8859FA61CE149EE924331415507F402"/>
  </w:style>
  <w:style w:type="paragraph" w:customStyle="1" w:styleId="BF8DFD6BB36D4D1EBBB5095B00893206">
    <w:name w:val="BF8DFD6BB36D4D1EBBB5095B00893206"/>
  </w:style>
  <w:style w:type="paragraph" w:customStyle="1" w:styleId="20E64CAB77DF48BAA2E262579DFC0D47">
    <w:name w:val="20E64CAB77DF48BAA2E262579DFC0D47"/>
  </w:style>
  <w:style w:type="paragraph" w:customStyle="1" w:styleId="66DA18C067A540F7BD7F5AB411CF54F0">
    <w:name w:val="66DA18C067A540F7BD7F5AB411CF54F0"/>
  </w:style>
  <w:style w:type="paragraph" w:customStyle="1" w:styleId="33DB192B10884FBCA0BB75AD688CC1D1">
    <w:name w:val="33DB192B10884FBCA0BB75AD688CC1D1"/>
  </w:style>
  <w:style w:type="paragraph" w:customStyle="1" w:styleId="46B2CDC829E7444D84DCBDDEF6DD56C5">
    <w:name w:val="46B2CDC829E7444D84DCBDDEF6DD56C5"/>
  </w:style>
  <w:style w:type="paragraph" w:customStyle="1" w:styleId="2747CA52480F4627A1C1E7DF7A565D31">
    <w:name w:val="2747CA52480F4627A1C1E7DF7A565D31"/>
  </w:style>
  <w:style w:type="paragraph" w:customStyle="1" w:styleId="F402970AFA194AC1A1A22CF6EACD1CB6">
    <w:name w:val="F402970AFA194AC1A1A22CF6EACD1CB6"/>
  </w:style>
  <w:style w:type="paragraph" w:customStyle="1" w:styleId="EDE2AB3EB57D4337A421E1E3F07FD9E7">
    <w:name w:val="EDE2AB3EB57D4337A421E1E3F07FD9E7"/>
  </w:style>
  <w:style w:type="paragraph" w:customStyle="1" w:styleId="57EDCE56B7D64B04BA5120F7D0E247EB">
    <w:name w:val="57EDCE56B7D64B04BA5120F7D0E247EB"/>
  </w:style>
  <w:style w:type="paragraph" w:customStyle="1" w:styleId="A58848ED29F146B7A04F62D549683B22">
    <w:name w:val="A58848ED29F146B7A04F62D549683B22"/>
  </w:style>
  <w:style w:type="paragraph" w:customStyle="1" w:styleId="EB7C1372C7734FD9ACAC19A66455D0D6">
    <w:name w:val="EB7C1372C7734FD9ACAC19A66455D0D6"/>
  </w:style>
  <w:style w:type="paragraph" w:customStyle="1" w:styleId="D4941B246C64435390A919F72AE4EDF2">
    <w:name w:val="D4941B246C64435390A919F72AE4EDF2"/>
  </w:style>
  <w:style w:type="paragraph" w:customStyle="1" w:styleId="03644A2EC7FF433C880DE4846D82F571">
    <w:name w:val="03644A2EC7FF433C880DE4846D82F571"/>
  </w:style>
  <w:style w:type="paragraph" w:customStyle="1" w:styleId="F9E3956669524DA2903A137A604786D2">
    <w:name w:val="F9E3956669524DA2903A137A604786D2"/>
  </w:style>
  <w:style w:type="paragraph" w:customStyle="1" w:styleId="9CC58E0CBF184452AF62E0B20FB4B9A3">
    <w:name w:val="9CC58E0CBF184452AF62E0B20FB4B9A3"/>
  </w:style>
  <w:style w:type="paragraph" w:customStyle="1" w:styleId="D63E08C166B742769A31DB2C74896F22">
    <w:name w:val="D63E08C166B742769A31DB2C74896F22"/>
  </w:style>
  <w:style w:type="paragraph" w:customStyle="1" w:styleId="2F75D402F80B4660AED40A9D2CF41DC8">
    <w:name w:val="2F75D402F80B4660AED40A9D2CF41DC8"/>
  </w:style>
  <w:style w:type="paragraph" w:customStyle="1" w:styleId="A94EBFC223CD482295A1DCB583525423">
    <w:name w:val="A94EBFC223CD482295A1DCB583525423"/>
  </w:style>
  <w:style w:type="paragraph" w:customStyle="1" w:styleId="BFAFC75DBB004982843724D671AEF78E">
    <w:name w:val="BFAFC75DBB004982843724D671AEF78E"/>
  </w:style>
  <w:style w:type="paragraph" w:customStyle="1" w:styleId="9367A33719EA4187A88FA7666FC586C8">
    <w:name w:val="9367A33719EA4187A88FA7666FC586C8"/>
  </w:style>
  <w:style w:type="paragraph" w:customStyle="1" w:styleId="338900E16CBC41DF85860AC4B34C33F6">
    <w:name w:val="338900E16CBC41DF85860AC4B34C33F6"/>
  </w:style>
  <w:style w:type="paragraph" w:customStyle="1" w:styleId="F14D826BB36148D9A93265632A74E0ED">
    <w:name w:val="F14D826BB36148D9A93265632A74E0ED"/>
  </w:style>
  <w:style w:type="paragraph" w:customStyle="1" w:styleId="589C1E16AD304289A9B32548E5090040">
    <w:name w:val="589C1E16AD304289A9B32548E5090040"/>
  </w:style>
  <w:style w:type="paragraph" w:customStyle="1" w:styleId="47BCC6F36C034FB8B99DF42D85CA4A57">
    <w:name w:val="47BCC6F36C034FB8B99DF42D85CA4A57"/>
  </w:style>
  <w:style w:type="paragraph" w:customStyle="1" w:styleId="8E94146EA0194428B75E4CC3ED6C4370">
    <w:name w:val="8E94146EA0194428B75E4CC3ED6C4370"/>
  </w:style>
  <w:style w:type="paragraph" w:customStyle="1" w:styleId="FE46BAA5DBC340B2893DCE369D2C59C2">
    <w:name w:val="FE46BAA5DBC340B2893DCE369D2C59C2"/>
  </w:style>
  <w:style w:type="paragraph" w:customStyle="1" w:styleId="60955ACA5DA34E8198033F27BABD9C59">
    <w:name w:val="60955ACA5DA34E8198033F27BABD9C59"/>
  </w:style>
  <w:style w:type="paragraph" w:customStyle="1" w:styleId="366E47AD2CE8424997C275374D6E72F3">
    <w:name w:val="366E47AD2CE8424997C275374D6E72F3"/>
  </w:style>
  <w:style w:type="paragraph" w:customStyle="1" w:styleId="3EFFECF78F4C4BD5AABB524A23F049B7">
    <w:name w:val="3EFFECF78F4C4BD5AABB524A23F049B7"/>
  </w:style>
  <w:style w:type="paragraph" w:customStyle="1" w:styleId="BEAC1E3B25524F99A0991746B6B8A030">
    <w:name w:val="BEAC1E3B25524F99A0991746B6B8A030"/>
  </w:style>
  <w:style w:type="paragraph" w:customStyle="1" w:styleId="D77AC9F33B394291BCF61C9AC830BEF8">
    <w:name w:val="D77AC9F33B394291BCF61C9AC830BEF8"/>
  </w:style>
  <w:style w:type="paragraph" w:customStyle="1" w:styleId="AD66D30121DD4B2CB7475248C1F4DD9D">
    <w:name w:val="AD66D30121DD4B2CB7475248C1F4DD9D"/>
  </w:style>
  <w:style w:type="paragraph" w:customStyle="1" w:styleId="5B1E30484672406D8DEF2E8BB2E60F83">
    <w:name w:val="5B1E30484672406D8DEF2E8BB2E60F83"/>
  </w:style>
  <w:style w:type="paragraph" w:customStyle="1" w:styleId="552E756D4DC94700A0C64607950FBE89">
    <w:name w:val="552E756D4DC94700A0C64607950FBE89"/>
  </w:style>
  <w:style w:type="paragraph" w:customStyle="1" w:styleId="2E914AE774714B5F9986CECF64024AD7">
    <w:name w:val="2E914AE774714B5F9986CECF64024AD7"/>
  </w:style>
  <w:style w:type="paragraph" w:customStyle="1" w:styleId="F418F1EF11084D21803EF45EC4303AE0">
    <w:name w:val="F418F1EF11084D21803EF45EC4303AE0"/>
  </w:style>
  <w:style w:type="paragraph" w:customStyle="1" w:styleId="4708842A10764FE29FA316884BD9F15C">
    <w:name w:val="4708842A10764FE29FA316884BD9F15C"/>
  </w:style>
  <w:style w:type="paragraph" w:customStyle="1" w:styleId="87FFD2E5A510487E991AEDA94DC4F280">
    <w:name w:val="87FFD2E5A510487E991AEDA94DC4F280"/>
  </w:style>
  <w:style w:type="paragraph" w:customStyle="1" w:styleId="11D04086F41C4D358503EFF228B96549">
    <w:name w:val="11D04086F41C4D358503EFF228B96549"/>
  </w:style>
  <w:style w:type="paragraph" w:customStyle="1" w:styleId="EC0AD755E897454EBFC56E4A00427ED9">
    <w:name w:val="EC0AD755E897454EBFC56E4A00427ED9"/>
  </w:style>
  <w:style w:type="paragraph" w:customStyle="1" w:styleId="12D5F27A07C34E329F3FACEF941C3419">
    <w:name w:val="12D5F27A07C34E329F3FACEF941C3419"/>
  </w:style>
  <w:style w:type="paragraph" w:customStyle="1" w:styleId="922B9E80375C436BAC5263CB01A01F16">
    <w:name w:val="922B9E80375C436BAC5263CB01A01F16"/>
  </w:style>
  <w:style w:type="paragraph" w:customStyle="1" w:styleId="2F29FD4B55F441E3B9A025E86EAEE944">
    <w:name w:val="2F29FD4B55F441E3B9A025E86EAEE944"/>
  </w:style>
  <w:style w:type="paragraph" w:customStyle="1" w:styleId="7B2177A572E844BE8F385211B0B757C5">
    <w:name w:val="7B2177A572E844BE8F385211B0B757C5"/>
  </w:style>
  <w:style w:type="paragraph" w:customStyle="1" w:styleId="5AF261B72EC141E88C78696682552CAB">
    <w:name w:val="5AF261B72EC141E88C78696682552CAB"/>
  </w:style>
  <w:style w:type="paragraph" w:customStyle="1" w:styleId="9FDDD447A1C74B23B03174B4189FD404">
    <w:name w:val="9FDDD447A1C74B23B03174B4189FD404"/>
  </w:style>
  <w:style w:type="paragraph" w:customStyle="1" w:styleId="E3B8F7A85D9040E287E9CC158FD96F57">
    <w:name w:val="E3B8F7A85D9040E287E9CC158FD96F57"/>
  </w:style>
  <w:style w:type="paragraph" w:customStyle="1" w:styleId="66EE3F28835F4C16AEC0B9504796D3C2">
    <w:name w:val="66EE3F28835F4C16AEC0B9504796D3C2"/>
  </w:style>
  <w:style w:type="paragraph" w:customStyle="1" w:styleId="30600D482B9B4D82987E4FEEFC845ECC">
    <w:name w:val="30600D482B9B4D82987E4FEEFC845ECC"/>
  </w:style>
  <w:style w:type="paragraph" w:customStyle="1" w:styleId="9F3590D23C6344388D2D2B11CDCDD134">
    <w:name w:val="9F3590D23C6344388D2D2B11CDCDD134"/>
  </w:style>
  <w:style w:type="paragraph" w:customStyle="1" w:styleId="D75CDB40BD0B4172B6369AA7437B365A">
    <w:name w:val="D75CDB40BD0B4172B6369AA7437B365A"/>
  </w:style>
  <w:style w:type="paragraph" w:customStyle="1" w:styleId="E4AF6C6275E5403BBB4E848753985091">
    <w:name w:val="E4AF6C6275E5403BBB4E848753985091"/>
  </w:style>
  <w:style w:type="paragraph" w:customStyle="1" w:styleId="71BA2B9807EF47329002D9F99AF4FCF3">
    <w:name w:val="71BA2B9807EF47329002D9F99AF4FCF3"/>
  </w:style>
  <w:style w:type="paragraph" w:customStyle="1" w:styleId="FC708B9877DA4F78BDB1A274A75D0C04">
    <w:name w:val="FC708B9877DA4F78BDB1A274A75D0C04"/>
  </w:style>
  <w:style w:type="paragraph" w:customStyle="1" w:styleId="C4811909DF294DFD8A54BB098458FAFF">
    <w:name w:val="C4811909DF294DFD8A54BB098458FAFF"/>
  </w:style>
  <w:style w:type="paragraph" w:customStyle="1" w:styleId="51452F8A48394C0CA71ADAA8216A171B">
    <w:name w:val="51452F8A48394C0CA71ADAA8216A171B"/>
  </w:style>
  <w:style w:type="paragraph" w:customStyle="1" w:styleId="1CCA6CB898374F2E93C5938402DA3101">
    <w:name w:val="1CCA6CB898374F2E93C5938402DA3101"/>
  </w:style>
  <w:style w:type="paragraph" w:customStyle="1" w:styleId="D720A1E8D8714590A2319687747F0A1F">
    <w:name w:val="D720A1E8D8714590A2319687747F0A1F"/>
  </w:style>
  <w:style w:type="paragraph" w:customStyle="1" w:styleId="FD70A67A6D204999A211B8B1E6753834">
    <w:name w:val="FD70A67A6D204999A211B8B1E6753834"/>
  </w:style>
  <w:style w:type="paragraph" w:customStyle="1" w:styleId="136074C3F88B46DBB36B7D5BB5E11720">
    <w:name w:val="136074C3F88B46DBB36B7D5BB5E11720"/>
  </w:style>
  <w:style w:type="paragraph" w:customStyle="1" w:styleId="37DA42DC7FE3467CB61542DA0F455B38">
    <w:name w:val="37DA42DC7FE3467CB61542DA0F455B38"/>
  </w:style>
  <w:style w:type="paragraph" w:customStyle="1" w:styleId="29C69FAF32AF4A65AB96797107F60BB4">
    <w:name w:val="29C69FAF32AF4A65AB96797107F60BB4"/>
  </w:style>
  <w:style w:type="paragraph" w:customStyle="1" w:styleId="D752E0906992455E9E27BE2A3EFCCB9E">
    <w:name w:val="D752E0906992455E9E27BE2A3EFCCB9E"/>
  </w:style>
  <w:style w:type="paragraph" w:customStyle="1" w:styleId="364CA076154041E5B1EEA048A9781398">
    <w:name w:val="364CA076154041E5B1EEA048A9781398"/>
  </w:style>
  <w:style w:type="paragraph" w:customStyle="1" w:styleId="F1878AEF9BFD4333B3D8521532C691A4">
    <w:name w:val="F1878AEF9BFD4333B3D8521532C691A4"/>
  </w:style>
  <w:style w:type="paragraph" w:customStyle="1" w:styleId="03728DC3A8BA4E1FBEE69CD6A82013BA">
    <w:name w:val="03728DC3A8BA4E1FBEE69CD6A82013BA"/>
  </w:style>
  <w:style w:type="paragraph" w:customStyle="1" w:styleId="57D0975D2B764B2392EBB6A79E2DC23A">
    <w:name w:val="57D0975D2B764B2392EBB6A79E2DC23A"/>
  </w:style>
  <w:style w:type="paragraph" w:customStyle="1" w:styleId="E3509A14373F400983EC31DC7A3F4EDD">
    <w:name w:val="E3509A14373F400983EC31DC7A3F4EDD"/>
  </w:style>
  <w:style w:type="paragraph" w:customStyle="1" w:styleId="7FD6926C17964AAABCE3CBCE442F519A">
    <w:name w:val="7FD6926C17964AAABCE3CBCE442F519A"/>
  </w:style>
  <w:style w:type="paragraph" w:customStyle="1" w:styleId="4C66A5904C094E868CBD60E2F7BA9006">
    <w:name w:val="4C66A5904C094E868CBD60E2F7BA9006"/>
  </w:style>
  <w:style w:type="paragraph" w:customStyle="1" w:styleId="FE8F6E4D7CBB4477B75A75BFF2AFBF05">
    <w:name w:val="FE8F6E4D7CBB4477B75A75BFF2AFBF05"/>
  </w:style>
  <w:style w:type="paragraph" w:customStyle="1" w:styleId="3D073779725B4B51998C1F67C9826111">
    <w:name w:val="3D073779725B4B51998C1F67C9826111"/>
  </w:style>
  <w:style w:type="paragraph" w:customStyle="1" w:styleId="3CAB7F874DB44996A0D46565BB3EF5CB">
    <w:name w:val="3CAB7F874DB44996A0D46565BB3EF5CB"/>
  </w:style>
  <w:style w:type="paragraph" w:customStyle="1" w:styleId="00B0F3312CD9428BAC970C1F83EA1952">
    <w:name w:val="00B0F3312CD9428BAC970C1F83EA1952"/>
  </w:style>
  <w:style w:type="paragraph" w:customStyle="1" w:styleId="E58EBDC0A33B467DA8B58D1BD8694305">
    <w:name w:val="E58EBDC0A33B467DA8B58D1BD8694305"/>
  </w:style>
  <w:style w:type="paragraph" w:customStyle="1" w:styleId="0968C2DB57274D3AB6DD172932978361">
    <w:name w:val="0968C2DB57274D3AB6DD172932978361"/>
  </w:style>
  <w:style w:type="paragraph" w:customStyle="1" w:styleId="AA909B23FFF34327976B4761DC2A6587">
    <w:name w:val="AA909B23FFF34327976B4761DC2A6587"/>
  </w:style>
  <w:style w:type="paragraph" w:customStyle="1" w:styleId="34817538F42349C6BE4006EFFE4FB0D3">
    <w:name w:val="34817538F42349C6BE4006EFFE4FB0D3"/>
  </w:style>
  <w:style w:type="paragraph" w:customStyle="1" w:styleId="BDE4665CDD9D4656A0C5B4B47929D22F">
    <w:name w:val="BDE4665CDD9D4656A0C5B4B47929D22F"/>
  </w:style>
  <w:style w:type="paragraph" w:customStyle="1" w:styleId="4FD30A61DCB44D0D98545EE0A9C95841">
    <w:name w:val="4FD30A61DCB44D0D98545EE0A9C95841"/>
  </w:style>
  <w:style w:type="paragraph" w:customStyle="1" w:styleId="6B8F23D93CA142ABBDB92280A3954764">
    <w:name w:val="6B8F23D93CA142ABBDB92280A3954764"/>
  </w:style>
  <w:style w:type="paragraph" w:customStyle="1" w:styleId="687CC548DE054167B885DE0B3DF8D2C0">
    <w:name w:val="687CC548DE054167B885DE0B3DF8D2C0"/>
  </w:style>
  <w:style w:type="paragraph" w:customStyle="1" w:styleId="2469345AB93B43A99772CEA7B75D10D6">
    <w:name w:val="2469345AB93B43A99772CEA7B75D10D6"/>
  </w:style>
  <w:style w:type="paragraph" w:customStyle="1" w:styleId="B00D456202E64192B751CC5F27104E73">
    <w:name w:val="B00D456202E64192B751CC5F27104E73"/>
  </w:style>
  <w:style w:type="paragraph" w:customStyle="1" w:styleId="F8F70CB523F447E28CA63A9712907ADB">
    <w:name w:val="F8F70CB523F447E28CA63A9712907ADB"/>
  </w:style>
  <w:style w:type="paragraph" w:customStyle="1" w:styleId="6C3E3E96849849A980BFA2FC0B442BA6">
    <w:name w:val="6C3E3E96849849A980BFA2FC0B442BA6"/>
  </w:style>
  <w:style w:type="paragraph" w:customStyle="1" w:styleId="28FC04EA15F6429EAA4C671054FE5A2B">
    <w:name w:val="28FC04EA15F6429EAA4C671054FE5A2B"/>
  </w:style>
  <w:style w:type="paragraph" w:customStyle="1" w:styleId="D9C057D4FE76448B995A701468648B18">
    <w:name w:val="D9C057D4FE76448B995A701468648B18"/>
  </w:style>
  <w:style w:type="paragraph" w:customStyle="1" w:styleId="B8AD0BAA04AC4A2EB771FAA83A31CDAE">
    <w:name w:val="B8AD0BAA04AC4A2EB771FAA83A31CDAE"/>
  </w:style>
  <w:style w:type="paragraph" w:customStyle="1" w:styleId="701472ADCB8B4289ABFCBE83BA4CC174">
    <w:name w:val="701472ADCB8B4289ABFCBE83BA4CC174"/>
  </w:style>
  <w:style w:type="paragraph" w:customStyle="1" w:styleId="D1B46F5EBA7349CE9886BF9699294803">
    <w:name w:val="D1B46F5EBA7349CE9886BF9699294803"/>
  </w:style>
  <w:style w:type="paragraph" w:customStyle="1" w:styleId="B8F4C6A046CE40ABAB401765B581789F">
    <w:name w:val="B8F4C6A046CE40ABAB401765B581789F"/>
  </w:style>
  <w:style w:type="paragraph" w:customStyle="1" w:styleId="54C0CCADFE7143698365F7D340342ECD">
    <w:name w:val="54C0CCADFE7143698365F7D340342ECD"/>
  </w:style>
  <w:style w:type="paragraph" w:customStyle="1" w:styleId="59E67141B6054CDB899ED4069061222C">
    <w:name w:val="59E67141B6054CDB899ED4069061222C"/>
  </w:style>
  <w:style w:type="paragraph" w:customStyle="1" w:styleId="27152F7D0ECD4AA2B6F3A1B6AD6E1C54">
    <w:name w:val="27152F7D0ECD4AA2B6F3A1B6AD6E1C54"/>
  </w:style>
  <w:style w:type="paragraph" w:customStyle="1" w:styleId="F898C9A2C7D547FCB743BD29A6D19A2C">
    <w:name w:val="F898C9A2C7D547FCB743BD29A6D19A2C"/>
  </w:style>
  <w:style w:type="paragraph" w:customStyle="1" w:styleId="5C4121C9111346FEBFB4EC3776BAF51B">
    <w:name w:val="5C4121C9111346FEBFB4EC3776BAF51B"/>
  </w:style>
  <w:style w:type="paragraph" w:customStyle="1" w:styleId="2E5534A4DE3943ACA0C1A311665105D2">
    <w:name w:val="2E5534A4DE3943ACA0C1A311665105D2"/>
  </w:style>
  <w:style w:type="paragraph" w:customStyle="1" w:styleId="F939B7AEEB3F4BA8B5F784005CF3ACBB">
    <w:name w:val="F939B7AEEB3F4BA8B5F784005CF3ACBB"/>
  </w:style>
  <w:style w:type="paragraph" w:customStyle="1" w:styleId="B57D55D5EDA34A4494A770FC1FF14581">
    <w:name w:val="B57D55D5EDA34A4494A770FC1FF14581"/>
  </w:style>
  <w:style w:type="paragraph" w:customStyle="1" w:styleId="477199D7F43B468F93E73EAA7FB745E6">
    <w:name w:val="477199D7F43B468F93E73EAA7FB745E6"/>
  </w:style>
  <w:style w:type="paragraph" w:customStyle="1" w:styleId="902DE3995BA742EEA4CD62114BD7BCBB">
    <w:name w:val="902DE3995BA742EEA4CD62114BD7BCBB"/>
  </w:style>
  <w:style w:type="paragraph" w:customStyle="1" w:styleId="315D0A3C49554498959E3642C5F257B4">
    <w:name w:val="315D0A3C49554498959E3642C5F257B4"/>
  </w:style>
  <w:style w:type="character" w:styleId="SubtleEmphasis">
    <w:name w:val="Subtle Emphasis"/>
    <w:uiPriority w:val="19"/>
    <w:qFormat/>
    <w:rPr>
      <w:rFonts w:asciiTheme="majorHAnsi" w:hAnsiTheme="majorHAnsi"/>
      <w:b/>
      <w:i w:val="0"/>
      <w:color w:val="ED7D31" w:themeColor="accent2"/>
      <w:sz w:val="28"/>
    </w:rPr>
  </w:style>
  <w:style w:type="paragraph" w:customStyle="1" w:styleId="3BEE4BA0FE7A41A5ABA6183253066460">
    <w:name w:val="3BEE4BA0FE7A41A5ABA6183253066460"/>
  </w:style>
  <w:style w:type="paragraph" w:customStyle="1" w:styleId="7673F7BD48D34ADFB126F4931455AC9B">
    <w:name w:val="7673F7BD48D34ADFB126F4931455AC9B"/>
  </w:style>
  <w:style w:type="character" w:styleId="Emphasis">
    <w:name w:val="Emphasis"/>
    <w:uiPriority w:val="20"/>
    <w:qFormat/>
    <w:rPr>
      <w:rFonts w:cstheme="minorHAnsi"/>
      <w:i/>
      <w:color w:val="331D01"/>
    </w:rPr>
  </w:style>
  <w:style w:type="paragraph" w:customStyle="1" w:styleId="5F65E3A2E1AC469B8B9A751EE6D44D9C">
    <w:name w:val="5F65E3A2E1AC469B8B9A751EE6D44D9C"/>
  </w:style>
  <w:style w:type="character" w:styleId="PlaceholderText">
    <w:name w:val="Placeholder Text"/>
    <w:basedOn w:val="DefaultParagraphFont"/>
    <w:uiPriority w:val="99"/>
    <w:semiHidden/>
    <w:rPr>
      <w:color w:val="808080"/>
    </w:rPr>
  </w:style>
  <w:style w:type="paragraph" w:customStyle="1" w:styleId="3E1CEA1982A04404B94E13D735D44509">
    <w:name w:val="3E1CEA1982A04404B94E13D735D44509"/>
  </w:style>
  <w:style w:type="paragraph" w:customStyle="1" w:styleId="AD48EFBA5F1345E3978F23F031680CDE">
    <w:name w:val="AD48EFBA5F1345E3978F23F031680CDE"/>
  </w:style>
  <w:style w:type="paragraph" w:customStyle="1" w:styleId="4E698A7B39804B688474CAE54ECD7756">
    <w:name w:val="4E698A7B39804B688474CAE54ECD7756"/>
  </w:style>
  <w:style w:type="paragraph" w:customStyle="1" w:styleId="507BF124902A4AE6867392D01FFEBE12">
    <w:name w:val="507BF124902A4AE6867392D01FFEBE12"/>
  </w:style>
  <w:style w:type="paragraph" w:customStyle="1" w:styleId="6505DBC62FF54B22AB29686BEB1E1FB8">
    <w:name w:val="6505DBC62FF54B22AB29686BEB1E1FB8"/>
  </w:style>
  <w:style w:type="paragraph" w:customStyle="1" w:styleId="E2D928738B2D44069C68EBB9CCF9DCB7">
    <w:name w:val="E2D928738B2D44069C68EBB9CCF9DCB7"/>
  </w:style>
  <w:style w:type="paragraph" w:customStyle="1" w:styleId="E07AB8C2D66C4B74B9885C3B3927CC2D">
    <w:name w:val="E07AB8C2D66C4B74B9885C3B3927CC2D"/>
  </w:style>
  <w:style w:type="paragraph" w:customStyle="1" w:styleId="2433AFE0876A482DB257DD2887E2E6B6">
    <w:name w:val="2433AFE0876A482DB257DD2887E2E6B6"/>
  </w:style>
  <w:style w:type="paragraph" w:customStyle="1" w:styleId="32BB499AF27C4C1F8CF200AC0EAD6C0E">
    <w:name w:val="32BB499AF27C4C1F8CF200AC0EAD6C0E"/>
  </w:style>
  <w:style w:type="paragraph" w:customStyle="1" w:styleId="8465423144DE4495A1F59D04BE0498D2">
    <w:name w:val="8465423144DE4495A1F59D04BE0498D2"/>
  </w:style>
  <w:style w:type="paragraph" w:customStyle="1" w:styleId="8BA4CACE788544BDB71762B0B98A3854">
    <w:name w:val="8BA4CACE788544BDB71762B0B98A3854"/>
  </w:style>
  <w:style w:type="paragraph" w:customStyle="1" w:styleId="C407E0C88A5D46ED8FF2F7A217E71B8B">
    <w:name w:val="C407E0C88A5D46ED8FF2F7A217E71B8B"/>
    <w:rsid w:val="00F84A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3285A-0725-48F5-9078-3E33B4B84C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E90EB9-0E62-45A3-962F-981A84C230FE}">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89CEB43B-B492-4102-8702-1B11DC606347}">
  <ds:schemaRefs>
    <ds:schemaRef ds:uri="http://schemas.microsoft.com/sharepoint/v3/contenttype/forms"/>
  </ds:schemaRefs>
</ds:datastoreItem>
</file>

<file path=customXml/itemProps4.xml><?xml version="1.0" encoding="utf-8"?>
<ds:datastoreItem xmlns:ds="http://schemas.openxmlformats.org/officeDocument/2006/customXml" ds:itemID="{0E6B1463-61A3-4E9C-8DBF-6623B187B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7</Pages>
  <Words>858</Words>
  <Characters>4893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Machine learning</vt:lpstr>
    </vt:vector>
  </TitlesOfParts>
  <Company/>
  <LinksUpToDate>false</LinksUpToDate>
  <CharactersWithSpaces>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dc:title>
  <dc:subject>MATRIX</dc:subject>
  <dc:creator/>
  <cp:keywords/>
  <dc:description/>
  <cp:lastModifiedBy/>
  <cp:revision>1</cp:revision>
  <dcterms:created xsi:type="dcterms:W3CDTF">2019-03-19T11:13:00Z</dcterms:created>
  <dcterms:modified xsi:type="dcterms:W3CDTF">2019-04-14T21:34:00Z</dcterms:modified>
  <cp:contentStatus>for potential  insecticide gene targets in the gut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